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86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64"/>
        <w:gridCol w:w="731"/>
        <w:gridCol w:w="6591"/>
      </w:tblGrid>
      <w:tr w:rsidR="00467C97" w:rsidRPr="00CD55AE" w14:paraId="3173E6BE" w14:textId="77777777" w:rsidTr="00946CD6">
        <w:trPr>
          <w:trHeight w:val="1764"/>
        </w:trPr>
        <w:tc>
          <w:tcPr>
            <w:tcW w:w="10986" w:type="dxa"/>
            <w:gridSpan w:val="3"/>
            <w:vAlign w:val="bottom"/>
          </w:tcPr>
          <w:p w14:paraId="5560D128" w14:textId="5B880EB2" w:rsidR="00467C97" w:rsidRPr="00EC70D0" w:rsidRDefault="00467C97" w:rsidP="001B2ABD">
            <w:pPr>
              <w:pStyle w:val="Title"/>
              <w:rPr>
                <w:sz w:val="56"/>
                <w:szCs w:val="56"/>
                <w:lang w:val="es-MX"/>
              </w:rPr>
            </w:pPr>
            <w:r w:rsidRPr="00EC70D0">
              <w:rPr>
                <w:sz w:val="56"/>
                <w:szCs w:val="56"/>
                <w:lang w:val="es-MX"/>
              </w:rPr>
              <w:t xml:space="preserve">Adrian </w:t>
            </w:r>
            <w:r w:rsidR="00EA41E8" w:rsidRPr="00EC70D0">
              <w:rPr>
                <w:sz w:val="56"/>
                <w:szCs w:val="56"/>
                <w:lang w:val="es-MX"/>
              </w:rPr>
              <w:t xml:space="preserve">daniel </w:t>
            </w:r>
            <w:r w:rsidRPr="00EC70D0">
              <w:rPr>
                <w:sz w:val="56"/>
                <w:szCs w:val="56"/>
                <w:lang w:val="es-MX"/>
              </w:rPr>
              <w:t>balderas</w:t>
            </w:r>
            <w:r w:rsidR="00EA41E8" w:rsidRPr="00EC70D0">
              <w:rPr>
                <w:sz w:val="56"/>
                <w:szCs w:val="56"/>
                <w:lang w:val="es-MX"/>
              </w:rPr>
              <w:t xml:space="preserve"> mijes</w:t>
            </w:r>
          </w:p>
          <w:p w14:paraId="7E44D387" w14:textId="2FB39A9C" w:rsidR="00467C97" w:rsidRPr="00EC70D0" w:rsidRDefault="00EC70D0" w:rsidP="001B2ABD">
            <w:pPr>
              <w:pStyle w:val="Subtitle"/>
              <w:rPr>
                <w:lang w:val="es-MX"/>
              </w:rPr>
            </w:pPr>
            <w:r w:rsidRPr="00CD55AE">
              <w:rPr>
                <w:spacing w:val="0"/>
                <w:w w:val="60"/>
                <w:lang w:val="es-MX"/>
              </w:rPr>
              <w:t>Ingeniero Mecatrónic</w:t>
            </w:r>
            <w:r w:rsidRPr="00CD55AE">
              <w:rPr>
                <w:spacing w:val="17"/>
                <w:w w:val="60"/>
                <w:lang w:val="es-MX"/>
              </w:rPr>
              <w:t>o</w:t>
            </w:r>
          </w:p>
        </w:tc>
      </w:tr>
      <w:tr w:rsidR="001B2ABD" w14:paraId="604EA0DB" w14:textId="77777777" w:rsidTr="00D544D4">
        <w:tblPrEx>
          <w:tblCellMar>
            <w:left w:w="108" w:type="dxa"/>
            <w:right w:w="108" w:type="dxa"/>
          </w:tblCellMar>
        </w:tblPrEx>
        <w:trPr>
          <w:trHeight w:val="11073"/>
        </w:trPr>
        <w:tc>
          <w:tcPr>
            <w:tcW w:w="3664" w:type="dxa"/>
          </w:tcPr>
          <w:p w14:paraId="4667D4E0" w14:textId="77456E1F" w:rsidR="001B2ABD" w:rsidRPr="00146284" w:rsidRDefault="00EC70D0" w:rsidP="00036450">
            <w:pPr>
              <w:pStyle w:val="Heading3"/>
              <w:rPr>
                <w:lang w:val="es-MX"/>
              </w:rPr>
            </w:pPr>
            <w:r w:rsidRPr="00146284">
              <w:rPr>
                <w:lang w:val="es-MX"/>
              </w:rPr>
              <w:t>Perfil</w:t>
            </w:r>
          </w:p>
          <w:p w14:paraId="04353317" w14:textId="4DCF8605" w:rsidR="00036450" w:rsidRPr="00146284" w:rsidRDefault="00146284" w:rsidP="00371652">
            <w:pPr>
              <w:rPr>
                <w:lang w:val="es-MX"/>
              </w:rPr>
            </w:pPr>
            <w:r w:rsidRPr="00146284">
              <w:rPr>
                <w:lang w:val="es-MX"/>
              </w:rPr>
              <w:t>Ingeniero en mecatrónica con más de 6 años de experiencia en análisis de fallas eléctricas. Más de 2 años en servicio al cliente (</w:t>
            </w:r>
            <w:proofErr w:type="spellStart"/>
            <w:r>
              <w:rPr>
                <w:lang w:val="es-MX"/>
              </w:rPr>
              <w:t>Variance</w:t>
            </w:r>
            <w:proofErr w:type="spellEnd"/>
            <w:r w:rsidRPr="00146284">
              <w:rPr>
                <w:lang w:val="es-MX"/>
              </w:rPr>
              <w:t>), control de inventario y seguimiento de tickets de unidades fuera del sistema.</w:t>
            </w:r>
            <w:r w:rsidRPr="00146284">
              <w:rPr>
                <w:lang w:val="es-MX"/>
              </w:rPr>
              <w:br/>
            </w:r>
            <w:r w:rsidRPr="00146284">
              <w:rPr>
                <w:lang w:val="es-MX"/>
              </w:rPr>
              <w:br/>
              <w:t>Soy una persona que quiere aprender, ampliar mis conocimientos y explotar mi creatividad para resolver nuevos problemas</w:t>
            </w:r>
            <w:r w:rsidR="00371652" w:rsidRPr="00146284">
              <w:rPr>
                <w:lang w:val="es-MX"/>
              </w:rPr>
              <w:t>.</w:t>
            </w:r>
          </w:p>
          <w:p w14:paraId="2144BAF7" w14:textId="32444D0F" w:rsidR="00EA41E8" w:rsidRPr="00146284" w:rsidRDefault="00EA41E8" w:rsidP="00036450">
            <w:pPr>
              <w:rPr>
                <w:lang w:val="es-MX"/>
              </w:rPr>
            </w:pPr>
          </w:p>
          <w:p w14:paraId="014D058E" w14:textId="02DAC88B" w:rsidR="00BB5473" w:rsidRPr="00146284" w:rsidRDefault="00BB5473" w:rsidP="00036450">
            <w:pPr>
              <w:rPr>
                <w:lang w:val="es-MX"/>
              </w:rPr>
            </w:pPr>
          </w:p>
          <w:p w14:paraId="1E4C3991" w14:textId="77777777" w:rsidR="00BB5473" w:rsidRPr="00146284" w:rsidRDefault="00BB5473" w:rsidP="00036450">
            <w:pPr>
              <w:rPr>
                <w:lang w:val="es-MX"/>
              </w:rPr>
            </w:pPr>
          </w:p>
          <w:p w14:paraId="07F59C94" w14:textId="0EAA62F9" w:rsidR="00036450" w:rsidRPr="00146284" w:rsidRDefault="00EC70D0" w:rsidP="00CB0055">
            <w:pPr>
              <w:pStyle w:val="Heading3"/>
              <w:rPr>
                <w:lang w:val="es-MX"/>
              </w:rPr>
            </w:pPr>
            <w:r w:rsidRPr="00146284">
              <w:rPr>
                <w:lang w:val="es-MX"/>
              </w:rPr>
              <w:t>Contacto</w:t>
            </w:r>
          </w:p>
          <w:p w14:paraId="7484837C" w14:textId="77AEEA80" w:rsidR="004D3011" w:rsidRPr="00146284" w:rsidRDefault="00EC70D0" w:rsidP="004D3011">
            <w:pPr>
              <w:rPr>
                <w:lang w:val="es-MX"/>
              </w:rPr>
            </w:pPr>
            <w:r w:rsidRPr="00146284">
              <w:rPr>
                <w:lang w:val="es-MX"/>
              </w:rPr>
              <w:t>TELEFONO</w:t>
            </w:r>
          </w:p>
          <w:p w14:paraId="1AB51C08" w14:textId="1CDD50B8" w:rsidR="004D3011" w:rsidRPr="00146284" w:rsidRDefault="00FA00BF" w:rsidP="004D3011">
            <w:pPr>
              <w:rPr>
                <w:lang w:val="es-MX"/>
              </w:rPr>
            </w:pPr>
            <w:r w:rsidRPr="00146284">
              <w:rPr>
                <w:lang w:val="es-MX"/>
              </w:rPr>
              <w:t>8992307372</w:t>
            </w:r>
          </w:p>
          <w:p w14:paraId="23CAA7B3" w14:textId="0B239EDA" w:rsidR="00D544D4" w:rsidRPr="00146284" w:rsidRDefault="00D544D4" w:rsidP="004D3011">
            <w:pPr>
              <w:rPr>
                <w:lang w:val="es-MX"/>
              </w:rPr>
            </w:pPr>
          </w:p>
          <w:sdt>
            <w:sdtPr>
              <w:id w:val="-240260293"/>
              <w:placeholder>
                <w:docPart w:val="E88CE7456822414DB1C9EC44BD295899"/>
              </w:placeholder>
              <w:temporary/>
              <w:showingPlcHdr/>
              <w15:appearance w15:val="hidden"/>
            </w:sdtPr>
            <w:sdtEndPr/>
            <w:sdtContent>
              <w:p w14:paraId="468A9A37" w14:textId="77777777" w:rsidR="004D3011" w:rsidRPr="00CD55AE" w:rsidRDefault="004D3011" w:rsidP="004D3011">
                <w:pPr>
                  <w:rPr>
                    <w:lang w:val="es-MX"/>
                  </w:rPr>
                </w:pPr>
                <w:r w:rsidRPr="00CD55AE">
                  <w:rPr>
                    <w:lang w:val="es-MX"/>
                  </w:rPr>
                  <w:t>EMAIL:</w:t>
                </w:r>
              </w:p>
            </w:sdtContent>
          </w:sdt>
          <w:p w14:paraId="4E4AFD28" w14:textId="05BFFB32" w:rsidR="00036450" w:rsidRPr="00CD55AE" w:rsidRDefault="00D43858" w:rsidP="004D3011">
            <w:pPr>
              <w:rPr>
                <w:lang w:val="es-MX"/>
              </w:rPr>
            </w:pPr>
            <w:r w:rsidRPr="00CD55AE">
              <w:rPr>
                <w:lang w:val="es-MX"/>
              </w:rPr>
              <w:t>adaniel.balderas@gmail.com</w:t>
            </w:r>
          </w:p>
          <w:p w14:paraId="2B88303E" w14:textId="23128C56" w:rsidR="00D43858" w:rsidRPr="00CD55AE" w:rsidRDefault="00D43858" w:rsidP="004D3011">
            <w:pPr>
              <w:rPr>
                <w:lang w:val="es-MX"/>
              </w:rPr>
            </w:pPr>
          </w:p>
          <w:p w14:paraId="71195231" w14:textId="4F24DF1C" w:rsidR="00D43858" w:rsidRPr="00CD55AE" w:rsidRDefault="00E44C8D" w:rsidP="00D43858">
            <w:pPr>
              <w:rPr>
                <w:lang w:val="es-MX"/>
              </w:rPr>
            </w:pPr>
            <w:r w:rsidRPr="00CD55AE">
              <w:rPr>
                <w:lang w:val="es-MX"/>
              </w:rPr>
              <w:t>LINKEDIN</w:t>
            </w:r>
            <w:r w:rsidR="00D43858" w:rsidRPr="00CD55AE">
              <w:rPr>
                <w:lang w:val="es-MX"/>
              </w:rPr>
              <w:t>:</w:t>
            </w:r>
          </w:p>
          <w:p w14:paraId="73730D65" w14:textId="77777777" w:rsidR="00D43858" w:rsidRPr="00CD55AE" w:rsidRDefault="00D43858" w:rsidP="00D43858">
            <w:pPr>
              <w:rPr>
                <w:lang w:val="es-MX"/>
              </w:rPr>
            </w:pPr>
            <w:r w:rsidRPr="00CD55AE">
              <w:rPr>
                <w:lang w:val="es-MX"/>
              </w:rPr>
              <w:t>https://www.linkedin.com/in/adrian-balderas/</w:t>
            </w:r>
          </w:p>
          <w:p w14:paraId="3A0F3980" w14:textId="751DBB8A" w:rsidR="00CD55AE" w:rsidRDefault="00CD55AE" w:rsidP="004D3011">
            <w:pPr>
              <w:rPr>
                <w:rStyle w:val="Hyperlink"/>
                <w:lang w:val="es-MX"/>
              </w:rPr>
            </w:pPr>
          </w:p>
          <w:p w14:paraId="10B08762" w14:textId="17613EB3" w:rsidR="00CD55AE" w:rsidRPr="00CD55AE" w:rsidRDefault="00CD55AE" w:rsidP="004D3011">
            <w:pPr>
              <w:rPr>
                <w:lang w:val="es-MX"/>
              </w:rPr>
            </w:pPr>
            <w:r w:rsidRPr="00CD55AE">
              <w:rPr>
                <w:lang w:val="es-MX"/>
              </w:rPr>
              <w:t>PORTAFOLIO:</w:t>
            </w:r>
          </w:p>
          <w:p w14:paraId="08AF18A5" w14:textId="31CE238F" w:rsidR="00CD55AE" w:rsidRPr="00CD55AE" w:rsidRDefault="00CD55AE" w:rsidP="004D3011">
            <w:pPr>
              <w:rPr>
                <w:lang w:val="es-MX"/>
              </w:rPr>
            </w:pPr>
            <w:r w:rsidRPr="00CD55AE">
              <w:rPr>
                <w:lang w:val="es-MX"/>
              </w:rPr>
              <w:t>https://baldeadr.github.io</w:t>
            </w:r>
          </w:p>
          <w:p w14:paraId="4C37060E" w14:textId="6ACC05AA" w:rsidR="00CD55AE" w:rsidRDefault="00CD55AE" w:rsidP="004D3011">
            <w:pPr>
              <w:rPr>
                <w:lang w:val="es-MX"/>
              </w:rPr>
            </w:pPr>
          </w:p>
          <w:p w14:paraId="30024C9C" w14:textId="6341CE44" w:rsidR="00CD55AE" w:rsidRDefault="00CD55AE" w:rsidP="004D3011">
            <w:pPr>
              <w:rPr>
                <w:lang w:val="es-MX"/>
              </w:rPr>
            </w:pPr>
          </w:p>
          <w:p w14:paraId="6E92FF7C" w14:textId="186030C2" w:rsidR="00CD55AE" w:rsidRDefault="00CD55AE" w:rsidP="004D3011">
            <w:pPr>
              <w:rPr>
                <w:lang w:val="es-MX"/>
              </w:rPr>
            </w:pPr>
          </w:p>
          <w:p w14:paraId="27C0D22F" w14:textId="2521F12D" w:rsidR="00CD55AE" w:rsidRDefault="00CD55AE" w:rsidP="00CD55AE">
            <w:pPr>
              <w:pStyle w:val="Heading3"/>
              <w:rPr>
                <w:lang w:val="es-MX"/>
              </w:rPr>
            </w:pPr>
            <w:r>
              <w:rPr>
                <w:lang w:val="es-MX"/>
              </w:rPr>
              <w:t>Cursos &amp; Certificaciones</w:t>
            </w:r>
          </w:p>
          <w:p w14:paraId="0B0EA6E6" w14:textId="674CF48C" w:rsidR="00CD55AE" w:rsidRDefault="00CD55AE" w:rsidP="00CD55AE">
            <w:pPr>
              <w:pStyle w:val="ListParagraph"/>
              <w:numPr>
                <w:ilvl w:val="0"/>
                <w:numId w:val="1"/>
              </w:numPr>
              <w:ind w:left="165" w:hanging="180"/>
            </w:pPr>
            <w:proofErr w:type="spellStart"/>
            <w:r>
              <w:t>Curso</w:t>
            </w:r>
            <w:proofErr w:type="spellEnd"/>
            <w:r>
              <w:t xml:space="preserve"> </w:t>
            </w:r>
            <w:r>
              <w:t>Yellow Belt</w:t>
            </w:r>
          </w:p>
          <w:p w14:paraId="73B13421" w14:textId="258C35B8" w:rsidR="00CD55AE" w:rsidRDefault="00CD55AE" w:rsidP="00CD55AE">
            <w:pPr>
              <w:pStyle w:val="ListParagraph"/>
              <w:numPr>
                <w:ilvl w:val="0"/>
                <w:numId w:val="1"/>
              </w:numPr>
              <w:ind w:left="165" w:hanging="180"/>
            </w:pPr>
            <w:proofErr w:type="spellStart"/>
            <w:r>
              <w:t>Certificac</w:t>
            </w:r>
            <w:bookmarkStart w:id="0" w:name="_GoBack"/>
            <w:bookmarkEnd w:id="0"/>
            <w:r>
              <w:t>ión</w:t>
            </w:r>
            <w:proofErr w:type="spellEnd"/>
            <w:r>
              <w:t xml:space="preserve"> Green Belt (</w:t>
            </w:r>
            <w:proofErr w:type="spellStart"/>
            <w:r>
              <w:t>Cursando</w:t>
            </w:r>
            <w:proofErr w:type="spellEnd"/>
            <w:r>
              <w:t>)</w:t>
            </w:r>
          </w:p>
          <w:p w14:paraId="7D376A76" w14:textId="1425BE81" w:rsidR="00CD55AE" w:rsidRPr="00CD55AE" w:rsidRDefault="00CD55AE" w:rsidP="004D3011">
            <w:pPr>
              <w:rPr>
                <w:lang w:val="es-MX"/>
              </w:rPr>
            </w:pPr>
          </w:p>
          <w:p w14:paraId="2744193B" w14:textId="564AC971" w:rsidR="004D3011" w:rsidRPr="00CD55AE" w:rsidRDefault="004D3011" w:rsidP="004D3011">
            <w:pPr>
              <w:rPr>
                <w:lang w:val="es-MX"/>
              </w:rPr>
            </w:pPr>
          </w:p>
        </w:tc>
        <w:tc>
          <w:tcPr>
            <w:tcW w:w="731" w:type="dxa"/>
          </w:tcPr>
          <w:p w14:paraId="7A88C3A6" w14:textId="77777777" w:rsidR="001B2ABD" w:rsidRPr="00CD55AE" w:rsidRDefault="001B2ABD" w:rsidP="000C45FF">
            <w:pPr>
              <w:tabs>
                <w:tab w:val="left" w:pos="990"/>
              </w:tabs>
              <w:rPr>
                <w:lang w:val="es-MX"/>
              </w:rPr>
            </w:pPr>
          </w:p>
        </w:tc>
        <w:tc>
          <w:tcPr>
            <w:tcW w:w="6590" w:type="dxa"/>
          </w:tcPr>
          <w:p w14:paraId="6BC6A1A0" w14:textId="26B53665" w:rsidR="001B2ABD" w:rsidRPr="00EC70D0" w:rsidRDefault="00EC70D0" w:rsidP="00036450">
            <w:pPr>
              <w:pStyle w:val="Heading2"/>
              <w:rPr>
                <w:lang w:val="es-MX"/>
              </w:rPr>
            </w:pPr>
            <w:r w:rsidRPr="00EC70D0">
              <w:rPr>
                <w:lang w:val="es-MX"/>
              </w:rPr>
              <w:t>educación</w:t>
            </w:r>
          </w:p>
          <w:p w14:paraId="3E336DBD" w14:textId="2EBECD72" w:rsidR="00036450" w:rsidRPr="00E83F14" w:rsidRDefault="00E83F14" w:rsidP="00B359E4">
            <w:pPr>
              <w:pStyle w:val="Heading4"/>
              <w:rPr>
                <w:lang w:val="es-MX"/>
              </w:rPr>
            </w:pPr>
            <w:r w:rsidRPr="00E83F14">
              <w:rPr>
                <w:lang w:val="es-MX"/>
              </w:rPr>
              <w:t>Universidad Tecnológica de Tamaulipas N</w:t>
            </w:r>
            <w:r>
              <w:rPr>
                <w:lang w:val="es-MX"/>
              </w:rPr>
              <w:t>orte</w:t>
            </w:r>
          </w:p>
          <w:p w14:paraId="5605B3D1" w14:textId="7953FE80" w:rsidR="00036450" w:rsidRPr="00930576" w:rsidRDefault="00E83F14" w:rsidP="00B359E4">
            <w:pPr>
              <w:pStyle w:val="Date"/>
              <w:rPr>
                <w:lang w:val="es-MX"/>
              </w:rPr>
            </w:pPr>
            <w:r w:rsidRPr="00930576">
              <w:rPr>
                <w:lang w:val="es-MX"/>
              </w:rPr>
              <w:t>201</w:t>
            </w:r>
            <w:r w:rsidR="00372FA7" w:rsidRPr="00930576">
              <w:rPr>
                <w:lang w:val="es-MX"/>
              </w:rPr>
              <w:t>2</w:t>
            </w:r>
            <w:r w:rsidR="00036450" w:rsidRPr="00930576">
              <w:rPr>
                <w:lang w:val="es-MX"/>
              </w:rPr>
              <w:t xml:space="preserve"> - </w:t>
            </w:r>
            <w:r w:rsidRPr="00930576">
              <w:rPr>
                <w:lang w:val="es-MX"/>
              </w:rPr>
              <w:t>2014</w:t>
            </w:r>
          </w:p>
          <w:p w14:paraId="33D02FB2" w14:textId="451A67DD" w:rsidR="004D3011" w:rsidRPr="00CD55AE" w:rsidRDefault="00EC70D0" w:rsidP="00036450">
            <w:pPr>
              <w:rPr>
                <w:lang w:val="es-MX"/>
              </w:rPr>
            </w:pPr>
            <w:r>
              <w:rPr>
                <w:lang w:val="es-MX"/>
              </w:rPr>
              <w:t>Ingeniero en mecatr</w:t>
            </w:r>
            <w:r w:rsidRPr="00CD55AE">
              <w:rPr>
                <w:lang w:val="es-MX"/>
              </w:rPr>
              <w:t>ó</w:t>
            </w:r>
            <w:r>
              <w:rPr>
                <w:lang w:val="es-MX"/>
              </w:rPr>
              <w:t>nica</w:t>
            </w:r>
          </w:p>
          <w:p w14:paraId="54C2802D" w14:textId="77777777" w:rsidR="00036450" w:rsidRPr="00930576" w:rsidRDefault="00036450" w:rsidP="00036450">
            <w:pPr>
              <w:rPr>
                <w:lang w:val="es-MX"/>
              </w:rPr>
            </w:pPr>
          </w:p>
          <w:p w14:paraId="44BC273F" w14:textId="4CF2B8A6" w:rsidR="00036450" w:rsidRPr="00372FA7" w:rsidRDefault="00372FA7" w:rsidP="00B359E4">
            <w:pPr>
              <w:pStyle w:val="Heading4"/>
              <w:rPr>
                <w:lang w:val="es-MX"/>
              </w:rPr>
            </w:pPr>
            <w:r w:rsidRPr="00E83F14">
              <w:rPr>
                <w:lang w:val="es-MX"/>
              </w:rPr>
              <w:t>Universidad Tecnológica de Tamaulipas N</w:t>
            </w:r>
            <w:r>
              <w:rPr>
                <w:lang w:val="es-MX"/>
              </w:rPr>
              <w:t>orte</w:t>
            </w:r>
          </w:p>
          <w:p w14:paraId="013A811E" w14:textId="62BDC2B3" w:rsidR="00036450" w:rsidRPr="00CD55AE" w:rsidRDefault="00372FA7" w:rsidP="00B359E4">
            <w:pPr>
              <w:pStyle w:val="Date"/>
              <w:rPr>
                <w:lang w:val="es-MX"/>
              </w:rPr>
            </w:pPr>
            <w:r w:rsidRPr="00CD55AE">
              <w:rPr>
                <w:lang w:val="es-MX"/>
              </w:rPr>
              <w:t>2009</w:t>
            </w:r>
            <w:r w:rsidR="00036450" w:rsidRPr="00CD55AE">
              <w:rPr>
                <w:lang w:val="es-MX"/>
              </w:rPr>
              <w:t xml:space="preserve"> - </w:t>
            </w:r>
            <w:r w:rsidRPr="00CD55AE">
              <w:rPr>
                <w:lang w:val="es-MX"/>
              </w:rPr>
              <w:t>2011</w:t>
            </w:r>
          </w:p>
          <w:p w14:paraId="3C781E96" w14:textId="0F838CB0" w:rsidR="00036450" w:rsidRPr="00EC70D0" w:rsidRDefault="00930576" w:rsidP="00036450">
            <w:pPr>
              <w:rPr>
                <w:lang w:val="es-MX"/>
              </w:rPr>
            </w:pPr>
            <w:r w:rsidRPr="00EC70D0">
              <w:rPr>
                <w:lang w:val="es-MX"/>
              </w:rPr>
              <w:t>TSU</w:t>
            </w:r>
            <w:r w:rsidR="00EC70D0" w:rsidRPr="00EC70D0">
              <w:rPr>
                <w:lang w:val="es-MX"/>
              </w:rPr>
              <w:t xml:space="preserve"> en </w:t>
            </w:r>
            <w:r w:rsidR="00EC70D0">
              <w:rPr>
                <w:lang w:val="es-MX"/>
              </w:rPr>
              <w:t>mecatrónica</w:t>
            </w:r>
          </w:p>
          <w:p w14:paraId="673A2D4B" w14:textId="5DA60A60" w:rsidR="00036450" w:rsidRPr="00EC70D0" w:rsidRDefault="00EC70D0" w:rsidP="00036450">
            <w:pPr>
              <w:pStyle w:val="Heading2"/>
              <w:rPr>
                <w:lang w:val="es-MX"/>
              </w:rPr>
            </w:pPr>
            <w:r w:rsidRPr="00EC70D0">
              <w:rPr>
                <w:lang w:val="es-MX"/>
              </w:rPr>
              <w:t>experiencia laboral</w:t>
            </w:r>
          </w:p>
          <w:p w14:paraId="3DE88285" w14:textId="437A45C0" w:rsidR="00036450" w:rsidRPr="00EC70D0" w:rsidRDefault="00930576" w:rsidP="00B359E4">
            <w:pPr>
              <w:pStyle w:val="Heading4"/>
              <w:rPr>
                <w:b w:val="0"/>
                <w:bCs/>
                <w:lang w:val="es-MX"/>
              </w:rPr>
            </w:pPr>
            <w:proofErr w:type="spellStart"/>
            <w:r w:rsidRPr="00EC70D0">
              <w:rPr>
                <w:lang w:val="es-MX"/>
              </w:rPr>
              <w:t>Ametek</w:t>
            </w:r>
            <w:proofErr w:type="spellEnd"/>
            <w:r w:rsidR="00036450" w:rsidRPr="00EC70D0">
              <w:rPr>
                <w:lang w:val="es-MX"/>
              </w:rPr>
              <w:t xml:space="preserve"> </w:t>
            </w:r>
            <w:r w:rsidR="00EC70D0" w:rsidRPr="00EC70D0">
              <w:rPr>
                <w:lang w:val="es-MX"/>
              </w:rPr>
              <w:t>–</w:t>
            </w:r>
            <w:r w:rsidR="00036450" w:rsidRPr="00EC70D0">
              <w:rPr>
                <w:lang w:val="es-MX"/>
              </w:rPr>
              <w:t xml:space="preserve"> </w:t>
            </w:r>
            <w:r w:rsidR="00EC70D0" w:rsidRPr="00EC70D0">
              <w:rPr>
                <w:b w:val="0"/>
                <w:lang w:val="es-MX"/>
              </w:rPr>
              <w:t>Técnico de análisis d</w:t>
            </w:r>
            <w:r w:rsidR="00EC70D0">
              <w:rPr>
                <w:b w:val="0"/>
                <w:lang w:val="es-MX"/>
              </w:rPr>
              <w:t>e fallas</w:t>
            </w:r>
          </w:p>
          <w:p w14:paraId="1BE3EDDA" w14:textId="696F7A0F" w:rsidR="00036450" w:rsidRPr="00146284" w:rsidRDefault="00777C48" w:rsidP="00B359E4">
            <w:pPr>
              <w:pStyle w:val="Date"/>
              <w:rPr>
                <w:lang w:val="es-MX"/>
              </w:rPr>
            </w:pPr>
            <w:r w:rsidRPr="00146284">
              <w:rPr>
                <w:lang w:val="es-MX"/>
              </w:rPr>
              <w:t>2018</w:t>
            </w:r>
            <w:r w:rsidR="00036450" w:rsidRPr="00146284">
              <w:rPr>
                <w:lang w:val="es-MX"/>
              </w:rPr>
              <w:t>–</w:t>
            </w:r>
            <w:r w:rsidR="00EC70D0" w:rsidRPr="00146284">
              <w:rPr>
                <w:lang w:val="es-MX"/>
              </w:rPr>
              <w:t>Actualmente</w:t>
            </w:r>
          </w:p>
          <w:p w14:paraId="38BFADE9" w14:textId="348E4C6A" w:rsidR="004D3011" w:rsidRDefault="00146284" w:rsidP="00036450">
            <w:pPr>
              <w:rPr>
                <w:lang w:val="es-MX"/>
              </w:rPr>
            </w:pPr>
            <w:r w:rsidRPr="00146284">
              <w:rPr>
                <w:lang w:val="es-MX"/>
              </w:rPr>
              <w:t xml:space="preserve">Análisis y reparación de defectos de línea, interpretación de </w:t>
            </w:r>
            <w:r>
              <w:rPr>
                <w:lang w:val="es-MX"/>
              </w:rPr>
              <w:t>esquemáticos</w:t>
            </w:r>
            <w:r w:rsidRPr="00146284">
              <w:rPr>
                <w:lang w:val="es-MX"/>
              </w:rPr>
              <w:t xml:space="preserve">, habilidad con </w:t>
            </w:r>
            <w:r>
              <w:rPr>
                <w:lang w:val="es-MX"/>
              </w:rPr>
              <w:t>cautín</w:t>
            </w:r>
            <w:r w:rsidRPr="00146284">
              <w:rPr>
                <w:lang w:val="es-MX"/>
              </w:rPr>
              <w:t xml:space="preserve"> e instrumentos de medición electrónicos.</w:t>
            </w:r>
          </w:p>
          <w:p w14:paraId="52164E75" w14:textId="77777777" w:rsidR="00146284" w:rsidRPr="00146284" w:rsidRDefault="00146284" w:rsidP="00036450">
            <w:pPr>
              <w:rPr>
                <w:lang w:val="es-MX"/>
              </w:rPr>
            </w:pPr>
          </w:p>
          <w:p w14:paraId="70B290EB" w14:textId="0CF490A8" w:rsidR="003A5A21" w:rsidRPr="00EC70D0" w:rsidRDefault="003A5A21" w:rsidP="003A5A21">
            <w:pPr>
              <w:pStyle w:val="Heading4"/>
              <w:rPr>
                <w:b w:val="0"/>
                <w:bCs/>
                <w:lang w:val="es-MX"/>
              </w:rPr>
            </w:pPr>
            <w:r w:rsidRPr="00EC70D0">
              <w:rPr>
                <w:lang w:val="es-MX"/>
              </w:rPr>
              <w:t xml:space="preserve">Universidad Tamaulipeca </w:t>
            </w:r>
            <w:r w:rsidR="00AA27D6" w:rsidRPr="00EC70D0">
              <w:rPr>
                <w:lang w:val="es-MX"/>
              </w:rPr>
              <w:t>–</w:t>
            </w:r>
            <w:r w:rsidRPr="00EC70D0">
              <w:rPr>
                <w:lang w:val="es-MX"/>
              </w:rPr>
              <w:t xml:space="preserve"> </w:t>
            </w:r>
            <w:r w:rsidR="00EC70D0">
              <w:rPr>
                <w:b w:val="0"/>
                <w:lang w:val="es-MX"/>
              </w:rPr>
              <w:t>Profesor</w:t>
            </w:r>
            <w:r w:rsidR="00EC70D0" w:rsidRPr="00EC70D0">
              <w:rPr>
                <w:b w:val="0"/>
                <w:lang w:val="es-MX"/>
              </w:rPr>
              <w:t xml:space="preserve"> de i</w:t>
            </w:r>
            <w:r w:rsidR="00EC70D0">
              <w:rPr>
                <w:b w:val="0"/>
                <w:lang w:val="es-MX"/>
              </w:rPr>
              <w:t>ngeniería</w:t>
            </w:r>
          </w:p>
          <w:p w14:paraId="0D6E857B" w14:textId="5FF3E0B8" w:rsidR="003A5A21" w:rsidRPr="00EC70D0" w:rsidRDefault="003A5A21" w:rsidP="003A5A21">
            <w:pPr>
              <w:pStyle w:val="Date"/>
              <w:rPr>
                <w:lang w:val="es-MX"/>
              </w:rPr>
            </w:pPr>
            <w:r w:rsidRPr="00EC70D0">
              <w:rPr>
                <w:lang w:val="es-MX"/>
              </w:rPr>
              <w:t>201</w:t>
            </w:r>
            <w:r w:rsidR="00AA27D6" w:rsidRPr="00EC70D0">
              <w:rPr>
                <w:lang w:val="es-MX"/>
              </w:rPr>
              <w:t>7</w:t>
            </w:r>
            <w:r w:rsidRPr="00EC70D0">
              <w:rPr>
                <w:lang w:val="es-MX"/>
              </w:rPr>
              <w:t>–</w:t>
            </w:r>
            <w:r w:rsidR="00AA27D6" w:rsidRPr="00EC70D0">
              <w:rPr>
                <w:lang w:val="es-MX"/>
              </w:rPr>
              <w:t>2018</w:t>
            </w:r>
          </w:p>
          <w:p w14:paraId="4A23F216" w14:textId="1B081D88" w:rsidR="00B2576D" w:rsidRDefault="00146284" w:rsidP="00036450">
            <w:pPr>
              <w:rPr>
                <w:lang w:val="es-MX"/>
              </w:rPr>
            </w:pPr>
            <w:r w:rsidRPr="00146284">
              <w:rPr>
                <w:lang w:val="es-MX"/>
              </w:rPr>
              <w:t>Enseñar materias de dibujo mecánico (AutoCAD), Introducción a la ingeniería y álgebra en la facultad de ingeniería.</w:t>
            </w:r>
          </w:p>
          <w:p w14:paraId="2161B556" w14:textId="77777777" w:rsidR="00146284" w:rsidRPr="00146284" w:rsidRDefault="00146284" w:rsidP="00036450">
            <w:pPr>
              <w:rPr>
                <w:lang w:val="es-MX"/>
              </w:rPr>
            </w:pPr>
          </w:p>
          <w:p w14:paraId="2C7F9F6F" w14:textId="01E21950" w:rsidR="004D3011" w:rsidRPr="004D3011" w:rsidRDefault="00044E9D" w:rsidP="00B359E4">
            <w:pPr>
              <w:pStyle w:val="Heading4"/>
              <w:rPr>
                <w:bCs/>
              </w:rPr>
            </w:pPr>
            <w:r>
              <w:t>Micr</w:t>
            </w:r>
            <w:r w:rsidR="00494771">
              <w:t>o</w:t>
            </w:r>
            <w:r>
              <w:t>soft/</w:t>
            </w:r>
            <w:proofErr w:type="spellStart"/>
            <w:r>
              <w:t>iQor</w:t>
            </w:r>
            <w:proofErr w:type="spellEnd"/>
            <w:r w:rsidR="004D3011" w:rsidRPr="004D3011">
              <w:t xml:space="preserve"> </w:t>
            </w:r>
            <w:r w:rsidR="009F3760">
              <w:t>-</w:t>
            </w:r>
            <w:r w:rsidR="004D3011" w:rsidRPr="004D3011">
              <w:t xml:space="preserve"> </w:t>
            </w:r>
            <w:r w:rsidR="00494771" w:rsidRPr="009E69C8">
              <w:rPr>
                <w:b w:val="0"/>
              </w:rPr>
              <w:t xml:space="preserve">Customer </w:t>
            </w:r>
            <w:r w:rsidR="00EC70D0">
              <w:rPr>
                <w:b w:val="0"/>
              </w:rPr>
              <w:t>s</w:t>
            </w:r>
            <w:r w:rsidR="00494771" w:rsidRPr="009E69C8">
              <w:rPr>
                <w:b w:val="0"/>
              </w:rPr>
              <w:t>ervice</w:t>
            </w:r>
            <w:r w:rsidR="00EC70D0">
              <w:rPr>
                <w:b w:val="0"/>
              </w:rPr>
              <w:t xml:space="preserve"> (Variance)</w:t>
            </w:r>
          </w:p>
          <w:p w14:paraId="37142C5B" w14:textId="36B35EAC" w:rsidR="004D3011" w:rsidRPr="00CD55AE" w:rsidRDefault="00777C48" w:rsidP="00B359E4">
            <w:pPr>
              <w:pStyle w:val="Date"/>
              <w:rPr>
                <w:lang w:val="es-MX"/>
              </w:rPr>
            </w:pPr>
            <w:r w:rsidRPr="00CD55AE">
              <w:rPr>
                <w:lang w:val="es-MX"/>
              </w:rPr>
              <w:t>20</w:t>
            </w:r>
            <w:r w:rsidR="0042433D" w:rsidRPr="00CD55AE">
              <w:rPr>
                <w:lang w:val="es-MX"/>
              </w:rPr>
              <w:t>15</w:t>
            </w:r>
            <w:r w:rsidR="004D3011" w:rsidRPr="00CD55AE">
              <w:rPr>
                <w:lang w:val="es-MX"/>
              </w:rPr>
              <w:t>–</w:t>
            </w:r>
            <w:r w:rsidR="0042433D" w:rsidRPr="00CD55AE">
              <w:rPr>
                <w:lang w:val="es-MX"/>
              </w:rPr>
              <w:t>2017</w:t>
            </w:r>
          </w:p>
          <w:p w14:paraId="5AA8544B" w14:textId="4EF31BCA" w:rsidR="004D3011" w:rsidRDefault="00146284" w:rsidP="00036450">
            <w:pPr>
              <w:rPr>
                <w:lang w:val="es-MX"/>
              </w:rPr>
            </w:pPr>
            <w:r w:rsidRPr="00146284">
              <w:rPr>
                <w:lang w:val="es-MX"/>
              </w:rPr>
              <w:t xml:space="preserve">Proceso logístico de </w:t>
            </w:r>
            <w:r>
              <w:rPr>
                <w:lang w:val="es-MX"/>
              </w:rPr>
              <w:t>s</w:t>
            </w:r>
            <w:r w:rsidRPr="00146284">
              <w:rPr>
                <w:lang w:val="es-MX"/>
              </w:rPr>
              <w:t xml:space="preserve">ervicio al </w:t>
            </w:r>
            <w:r>
              <w:rPr>
                <w:lang w:val="es-MX"/>
              </w:rPr>
              <w:t>c</w:t>
            </w:r>
            <w:r w:rsidRPr="00146284">
              <w:rPr>
                <w:lang w:val="es-MX"/>
              </w:rPr>
              <w:t xml:space="preserve">liente, </w:t>
            </w:r>
            <w:r>
              <w:rPr>
                <w:lang w:val="es-MX"/>
              </w:rPr>
              <w:t>c</w:t>
            </w:r>
            <w:r w:rsidRPr="00146284">
              <w:rPr>
                <w:lang w:val="es-MX"/>
              </w:rPr>
              <w:t xml:space="preserve">entro de </w:t>
            </w:r>
            <w:r>
              <w:rPr>
                <w:lang w:val="es-MX"/>
              </w:rPr>
              <w:t>s</w:t>
            </w:r>
            <w:r w:rsidRPr="00146284">
              <w:rPr>
                <w:lang w:val="es-MX"/>
              </w:rPr>
              <w:t>ervicios para clientes de productos Microsoft, seguimiento de problemas en el proceso de</w:t>
            </w:r>
            <w:r>
              <w:rPr>
                <w:lang w:val="es-MX"/>
              </w:rPr>
              <w:t xml:space="preserve"> recibos operacionales</w:t>
            </w:r>
            <w:r w:rsidRPr="00146284">
              <w:rPr>
                <w:lang w:val="es-MX"/>
              </w:rPr>
              <w:t>.</w:t>
            </w:r>
          </w:p>
          <w:p w14:paraId="281D3399" w14:textId="77777777" w:rsidR="00146284" w:rsidRPr="00146284" w:rsidRDefault="00146284" w:rsidP="00036450">
            <w:pPr>
              <w:rPr>
                <w:lang w:val="es-MX"/>
              </w:rPr>
            </w:pPr>
          </w:p>
          <w:p w14:paraId="06B6A488" w14:textId="4BD8CD83" w:rsidR="004D3011" w:rsidRPr="00EC70D0" w:rsidRDefault="00044E9D" w:rsidP="00B359E4">
            <w:pPr>
              <w:pStyle w:val="Heading4"/>
              <w:rPr>
                <w:bCs/>
                <w:lang w:val="es-MX"/>
              </w:rPr>
            </w:pPr>
            <w:proofErr w:type="spellStart"/>
            <w:r w:rsidRPr="00EC70D0">
              <w:rPr>
                <w:lang w:val="es-MX"/>
              </w:rPr>
              <w:t>Jabil</w:t>
            </w:r>
            <w:proofErr w:type="spellEnd"/>
            <w:r w:rsidRPr="00EC70D0">
              <w:rPr>
                <w:lang w:val="es-MX"/>
              </w:rPr>
              <w:t>/</w:t>
            </w:r>
            <w:proofErr w:type="spellStart"/>
            <w:r w:rsidRPr="00EC70D0">
              <w:rPr>
                <w:lang w:val="es-MX"/>
              </w:rPr>
              <w:t>iQor</w:t>
            </w:r>
            <w:proofErr w:type="spellEnd"/>
            <w:r w:rsidR="004D3011" w:rsidRPr="00EC70D0">
              <w:rPr>
                <w:lang w:val="es-MX"/>
              </w:rPr>
              <w:t xml:space="preserve"> </w:t>
            </w:r>
            <w:r w:rsidR="00EC70D0" w:rsidRPr="00EC70D0">
              <w:rPr>
                <w:lang w:val="es-MX"/>
              </w:rPr>
              <w:t>–</w:t>
            </w:r>
            <w:r w:rsidR="004D3011" w:rsidRPr="00EC70D0">
              <w:rPr>
                <w:lang w:val="es-MX"/>
              </w:rPr>
              <w:t xml:space="preserve"> </w:t>
            </w:r>
            <w:r w:rsidR="00EC70D0" w:rsidRPr="00EC70D0">
              <w:rPr>
                <w:b w:val="0"/>
                <w:lang w:val="es-MX"/>
              </w:rPr>
              <w:t>Técnico de d</w:t>
            </w:r>
            <w:r w:rsidR="00EC70D0">
              <w:rPr>
                <w:b w:val="0"/>
                <w:lang w:val="es-MX"/>
              </w:rPr>
              <w:t>iagnostico</w:t>
            </w:r>
          </w:p>
          <w:p w14:paraId="27D29C5F" w14:textId="5D76B7CA" w:rsidR="004D3011" w:rsidRPr="00CD55AE" w:rsidRDefault="0042433D" w:rsidP="00B359E4">
            <w:pPr>
              <w:pStyle w:val="Date"/>
              <w:rPr>
                <w:lang w:val="es-MX"/>
              </w:rPr>
            </w:pPr>
            <w:r w:rsidRPr="00CD55AE">
              <w:rPr>
                <w:lang w:val="es-MX"/>
              </w:rPr>
              <w:t>2011</w:t>
            </w:r>
            <w:r w:rsidR="004D3011" w:rsidRPr="00CD55AE">
              <w:rPr>
                <w:lang w:val="es-MX"/>
              </w:rPr>
              <w:t>–</w:t>
            </w:r>
            <w:r w:rsidRPr="00CD55AE">
              <w:rPr>
                <w:lang w:val="es-MX"/>
              </w:rPr>
              <w:t>2015</w:t>
            </w:r>
          </w:p>
          <w:p w14:paraId="1B98EC95" w14:textId="27ED74EC" w:rsidR="004D3011" w:rsidRPr="00146284" w:rsidRDefault="00146284" w:rsidP="00036450">
            <w:pPr>
              <w:rPr>
                <w:lang w:val="es-MX"/>
              </w:rPr>
            </w:pPr>
            <w:r w:rsidRPr="00146284">
              <w:rPr>
                <w:lang w:val="es-MX"/>
              </w:rPr>
              <w:t>Diagnóstico</w:t>
            </w:r>
            <w:r>
              <w:rPr>
                <w:lang w:val="es-MX"/>
              </w:rPr>
              <w:t xml:space="preserve"> </w:t>
            </w:r>
            <w:r w:rsidRPr="00146284">
              <w:rPr>
                <w:lang w:val="es-MX"/>
              </w:rPr>
              <w:t xml:space="preserve">de </w:t>
            </w:r>
            <w:r>
              <w:rPr>
                <w:lang w:val="es-MX"/>
              </w:rPr>
              <w:t>tablillas electrónicas</w:t>
            </w:r>
            <w:r w:rsidRPr="00146284">
              <w:rPr>
                <w:lang w:val="es-MX"/>
              </w:rPr>
              <w:t xml:space="preserve"> de receptor</w:t>
            </w:r>
            <w:r>
              <w:rPr>
                <w:lang w:val="es-MX"/>
              </w:rPr>
              <w:t>es</w:t>
            </w:r>
            <w:r w:rsidRPr="00146284">
              <w:rPr>
                <w:lang w:val="es-MX"/>
              </w:rPr>
              <w:t xml:space="preserve"> de TV, </w:t>
            </w:r>
            <w:r>
              <w:rPr>
                <w:lang w:val="es-MX"/>
              </w:rPr>
              <w:t xml:space="preserve">uso </w:t>
            </w:r>
            <w:r w:rsidRPr="00146284">
              <w:rPr>
                <w:lang w:val="es-MX"/>
              </w:rPr>
              <w:t>osciloscopio y multímetro.</w:t>
            </w:r>
          </w:p>
          <w:p w14:paraId="54B8C627" w14:textId="6810E7CD" w:rsidR="00036450" w:rsidRDefault="00EC70D0" w:rsidP="00036450">
            <w:pPr>
              <w:pStyle w:val="Heading2"/>
            </w:pPr>
            <w:r>
              <w:t>habilidades notables</w:t>
            </w:r>
          </w:p>
          <w:p w14:paraId="4F969E95" w14:textId="4FB345CB" w:rsidR="00036450" w:rsidRPr="004D3011" w:rsidRDefault="00435613" w:rsidP="004D3011">
            <w:pPr>
              <w:rPr>
                <w:color w:val="FFFFFF" w:themeColor="background1"/>
              </w:rPr>
            </w:pPr>
            <w:r>
              <w:rPr>
                <w:noProof/>
              </w:rPr>
              <w:drawing>
                <wp:inline distT="0" distB="0" distL="0" distR="0" wp14:anchorId="2B896B58" wp14:editId="2874FB14">
                  <wp:extent cx="4079240" cy="1862455"/>
                  <wp:effectExtent l="0" t="0" r="0" b="4445"/>
                  <wp:docPr id="1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D8B6E5-177E-4A9C-82D7-51D4FB91B7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437DCC86" w14:textId="77777777" w:rsidR="0043117B" w:rsidRDefault="007429EC" w:rsidP="000C45FF">
      <w:pPr>
        <w:tabs>
          <w:tab w:val="left" w:pos="990"/>
        </w:tabs>
      </w:pPr>
    </w:p>
    <w:sectPr w:rsidR="0043117B" w:rsidSect="000C45F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CFAC50" w14:textId="77777777" w:rsidR="007429EC" w:rsidRDefault="007429EC" w:rsidP="000C45FF">
      <w:r>
        <w:separator/>
      </w:r>
    </w:p>
  </w:endnote>
  <w:endnote w:type="continuationSeparator" w:id="0">
    <w:p w14:paraId="04935889" w14:textId="77777777" w:rsidR="007429EC" w:rsidRDefault="007429E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AF7698" w14:textId="77777777" w:rsidR="007429EC" w:rsidRDefault="007429EC" w:rsidP="000C45FF">
      <w:r>
        <w:separator/>
      </w:r>
    </w:p>
  </w:footnote>
  <w:footnote w:type="continuationSeparator" w:id="0">
    <w:p w14:paraId="1F8D0769" w14:textId="77777777" w:rsidR="007429EC" w:rsidRDefault="007429E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933A4" w14:textId="7AF3C502" w:rsidR="000E1F94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1A7DD7" wp14:editId="365AAE3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52466"/>
    <w:multiLevelType w:val="hybridMultilevel"/>
    <w:tmpl w:val="08726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4E"/>
    <w:rsid w:val="00036450"/>
    <w:rsid w:val="00044E9D"/>
    <w:rsid w:val="00047670"/>
    <w:rsid w:val="000808BB"/>
    <w:rsid w:val="000929B3"/>
    <w:rsid w:val="00094499"/>
    <w:rsid w:val="000A3AFD"/>
    <w:rsid w:val="000B5C7F"/>
    <w:rsid w:val="000C45FF"/>
    <w:rsid w:val="000E1F94"/>
    <w:rsid w:val="000E3FD1"/>
    <w:rsid w:val="00112054"/>
    <w:rsid w:val="00125965"/>
    <w:rsid w:val="00146284"/>
    <w:rsid w:val="001525E1"/>
    <w:rsid w:val="00180329"/>
    <w:rsid w:val="0019001F"/>
    <w:rsid w:val="00192A0E"/>
    <w:rsid w:val="001A74A5"/>
    <w:rsid w:val="001B2ABD"/>
    <w:rsid w:val="001D63AB"/>
    <w:rsid w:val="001E0391"/>
    <w:rsid w:val="001E1759"/>
    <w:rsid w:val="001F1ECC"/>
    <w:rsid w:val="00224214"/>
    <w:rsid w:val="002349F7"/>
    <w:rsid w:val="002350F2"/>
    <w:rsid w:val="002400EB"/>
    <w:rsid w:val="00256CF7"/>
    <w:rsid w:val="00281FD5"/>
    <w:rsid w:val="002A1C5A"/>
    <w:rsid w:val="002A46C3"/>
    <w:rsid w:val="0030481B"/>
    <w:rsid w:val="003156FC"/>
    <w:rsid w:val="003254B5"/>
    <w:rsid w:val="0037121F"/>
    <w:rsid w:val="00371652"/>
    <w:rsid w:val="00372FA7"/>
    <w:rsid w:val="003A5A21"/>
    <w:rsid w:val="003A6B7D"/>
    <w:rsid w:val="003B06CA"/>
    <w:rsid w:val="003F2265"/>
    <w:rsid w:val="004071FC"/>
    <w:rsid w:val="0042433D"/>
    <w:rsid w:val="00433C71"/>
    <w:rsid w:val="00435613"/>
    <w:rsid w:val="00437DA5"/>
    <w:rsid w:val="00445947"/>
    <w:rsid w:val="00467C97"/>
    <w:rsid w:val="004813B3"/>
    <w:rsid w:val="004926D9"/>
    <w:rsid w:val="00494771"/>
    <w:rsid w:val="00496591"/>
    <w:rsid w:val="004B7025"/>
    <w:rsid w:val="004C63E4"/>
    <w:rsid w:val="004D3011"/>
    <w:rsid w:val="004D73F7"/>
    <w:rsid w:val="0050267B"/>
    <w:rsid w:val="0051479C"/>
    <w:rsid w:val="005262AC"/>
    <w:rsid w:val="005807D6"/>
    <w:rsid w:val="00595379"/>
    <w:rsid w:val="005A67ED"/>
    <w:rsid w:val="005E39D5"/>
    <w:rsid w:val="00600670"/>
    <w:rsid w:val="0062123A"/>
    <w:rsid w:val="00646E75"/>
    <w:rsid w:val="00662CFB"/>
    <w:rsid w:val="006771D0"/>
    <w:rsid w:val="006823D8"/>
    <w:rsid w:val="00683DC8"/>
    <w:rsid w:val="006942B0"/>
    <w:rsid w:val="006D1E44"/>
    <w:rsid w:val="006F178C"/>
    <w:rsid w:val="0070289E"/>
    <w:rsid w:val="00715FCB"/>
    <w:rsid w:val="007429EC"/>
    <w:rsid w:val="00743101"/>
    <w:rsid w:val="0077102F"/>
    <w:rsid w:val="007775E1"/>
    <w:rsid w:val="00777C48"/>
    <w:rsid w:val="007867A0"/>
    <w:rsid w:val="007927F5"/>
    <w:rsid w:val="00792CF6"/>
    <w:rsid w:val="007B1F32"/>
    <w:rsid w:val="007F1403"/>
    <w:rsid w:val="00802CA0"/>
    <w:rsid w:val="008C470D"/>
    <w:rsid w:val="008E08F9"/>
    <w:rsid w:val="008E3FA1"/>
    <w:rsid w:val="009260CD"/>
    <w:rsid w:val="00930576"/>
    <w:rsid w:val="00946CD6"/>
    <w:rsid w:val="00952C25"/>
    <w:rsid w:val="00994752"/>
    <w:rsid w:val="009D7502"/>
    <w:rsid w:val="009E69C8"/>
    <w:rsid w:val="009F3760"/>
    <w:rsid w:val="00A03952"/>
    <w:rsid w:val="00A062BB"/>
    <w:rsid w:val="00A2118D"/>
    <w:rsid w:val="00AA27D6"/>
    <w:rsid w:val="00AB0713"/>
    <w:rsid w:val="00AC79E2"/>
    <w:rsid w:val="00AD76E2"/>
    <w:rsid w:val="00AE454D"/>
    <w:rsid w:val="00B10580"/>
    <w:rsid w:val="00B20152"/>
    <w:rsid w:val="00B2576D"/>
    <w:rsid w:val="00B359E4"/>
    <w:rsid w:val="00B57D98"/>
    <w:rsid w:val="00B70771"/>
    <w:rsid w:val="00B70850"/>
    <w:rsid w:val="00B73556"/>
    <w:rsid w:val="00B84A3E"/>
    <w:rsid w:val="00BB5473"/>
    <w:rsid w:val="00BB5BA9"/>
    <w:rsid w:val="00C066B6"/>
    <w:rsid w:val="00C37BA1"/>
    <w:rsid w:val="00C4674C"/>
    <w:rsid w:val="00C47253"/>
    <w:rsid w:val="00C506CF"/>
    <w:rsid w:val="00C72BED"/>
    <w:rsid w:val="00C9578B"/>
    <w:rsid w:val="00CA70FF"/>
    <w:rsid w:val="00CB0055"/>
    <w:rsid w:val="00CB1453"/>
    <w:rsid w:val="00CB586F"/>
    <w:rsid w:val="00CC2935"/>
    <w:rsid w:val="00CD255E"/>
    <w:rsid w:val="00CD55AE"/>
    <w:rsid w:val="00CE1291"/>
    <w:rsid w:val="00D05BDB"/>
    <w:rsid w:val="00D2522B"/>
    <w:rsid w:val="00D422DE"/>
    <w:rsid w:val="00D43858"/>
    <w:rsid w:val="00D544D4"/>
    <w:rsid w:val="00D5459D"/>
    <w:rsid w:val="00D614D6"/>
    <w:rsid w:val="00D84130"/>
    <w:rsid w:val="00D96D08"/>
    <w:rsid w:val="00DA1F4D"/>
    <w:rsid w:val="00DD172A"/>
    <w:rsid w:val="00DF6363"/>
    <w:rsid w:val="00E25A26"/>
    <w:rsid w:val="00E42A71"/>
    <w:rsid w:val="00E4381A"/>
    <w:rsid w:val="00E44C8D"/>
    <w:rsid w:val="00E52CEA"/>
    <w:rsid w:val="00E55D74"/>
    <w:rsid w:val="00E83F14"/>
    <w:rsid w:val="00EA41E8"/>
    <w:rsid w:val="00EC70D0"/>
    <w:rsid w:val="00F0387D"/>
    <w:rsid w:val="00F431BE"/>
    <w:rsid w:val="00F60274"/>
    <w:rsid w:val="00F658CA"/>
    <w:rsid w:val="00F77FB9"/>
    <w:rsid w:val="00F815AB"/>
    <w:rsid w:val="00F9224E"/>
    <w:rsid w:val="00F93CED"/>
    <w:rsid w:val="00FA00BF"/>
    <w:rsid w:val="00FB068F"/>
    <w:rsid w:val="00FE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578BF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CD5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alderas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41060981947617686"/>
          <c:y val="8.8088060316045075E-2"/>
          <c:w val="0.58939018052382308"/>
          <c:h val="0.82382387936790979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598BB8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Century Gothic (Body)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Logica d eprogramación</c:v>
                </c:pt>
                <c:pt idx="1">
                  <c:v>Resolucion de problemas</c:v>
                </c:pt>
                <c:pt idx="2">
                  <c:v>Análisis de fallas</c:v>
                </c:pt>
                <c:pt idx="3">
                  <c:v>Excel</c:v>
                </c:pt>
                <c:pt idx="4">
                  <c:v>Inglés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0.9</c:v>
                </c:pt>
                <c:pt idx="1">
                  <c:v>0.8</c:v>
                </c:pt>
                <c:pt idx="2">
                  <c:v>0.85</c:v>
                </c:pt>
                <c:pt idx="3">
                  <c:v>1</c:v>
                </c:pt>
                <c:pt idx="4">
                  <c:v>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5A-47CF-8C9C-5048641B24C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677597000"/>
        <c:axId val="677597328"/>
      </c:barChart>
      <c:catAx>
        <c:axId val="6775970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Century Gothic (Body)"/>
                <a:ea typeface="+mn-ea"/>
                <a:cs typeface="+mn-cs"/>
              </a:defRPr>
            </a:pPr>
            <a:endParaRPr lang="en-US"/>
          </a:p>
        </c:txPr>
        <c:crossAx val="677597328"/>
        <c:crosses val="autoZero"/>
        <c:auto val="1"/>
        <c:lblAlgn val="ctr"/>
        <c:lblOffset val="100"/>
        <c:noMultiLvlLbl val="0"/>
      </c:catAx>
      <c:valAx>
        <c:axId val="677597328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677597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900">
          <a:latin typeface="Century Gothic (Body)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88CE7456822414DB1C9EC44BD295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A4745-6D97-4691-91A3-A142435C3A58}"/>
      </w:docPartPr>
      <w:docPartBody>
        <w:p w:rsidR="00336107" w:rsidRDefault="00FF7F60">
          <w:pPr>
            <w:pStyle w:val="E88CE7456822414DB1C9EC44BD295899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6A"/>
    <w:rsid w:val="00226C33"/>
    <w:rsid w:val="00336107"/>
    <w:rsid w:val="00B76A58"/>
    <w:rsid w:val="00BE586A"/>
    <w:rsid w:val="00F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23781C11F94F738929144A7795976B">
    <w:name w:val="C323781C11F94F738929144A7795976B"/>
  </w:style>
  <w:style w:type="paragraph" w:customStyle="1" w:styleId="673DE5074C0547C18943AEE5EC2C7113">
    <w:name w:val="673DE5074C0547C18943AEE5EC2C7113"/>
  </w:style>
  <w:style w:type="paragraph" w:customStyle="1" w:styleId="49BD0D16E4DD4783B8215072AA8232DE">
    <w:name w:val="49BD0D16E4DD4783B8215072AA8232DE"/>
  </w:style>
  <w:style w:type="paragraph" w:customStyle="1" w:styleId="B3744E7079334CAE9DBB15118EA0A491">
    <w:name w:val="B3744E7079334CAE9DBB15118EA0A491"/>
  </w:style>
  <w:style w:type="paragraph" w:customStyle="1" w:styleId="367E72923F2349ABBDE2B0C82086A4DC">
    <w:name w:val="367E72923F2349ABBDE2B0C82086A4DC"/>
  </w:style>
  <w:style w:type="paragraph" w:customStyle="1" w:styleId="AD0D1B808C7441C1AB12C560A513103A">
    <w:name w:val="AD0D1B808C7441C1AB12C560A513103A"/>
  </w:style>
  <w:style w:type="paragraph" w:customStyle="1" w:styleId="AD5FD3871DE247B3BC1D13253CA6E951">
    <w:name w:val="AD5FD3871DE247B3BC1D13253CA6E951"/>
  </w:style>
  <w:style w:type="paragraph" w:customStyle="1" w:styleId="E29D2486810D448AA3396C044D4235C6">
    <w:name w:val="E29D2486810D448AA3396C044D4235C6"/>
  </w:style>
  <w:style w:type="paragraph" w:customStyle="1" w:styleId="5122BF45846B4851A40B48EAA79663F7">
    <w:name w:val="5122BF45846B4851A40B48EAA79663F7"/>
  </w:style>
  <w:style w:type="paragraph" w:customStyle="1" w:styleId="E88CE7456822414DB1C9EC44BD295899">
    <w:name w:val="E88CE7456822414DB1C9EC44BD295899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2307F60C94C141ABAD11C905A9DC9851">
    <w:name w:val="2307F60C94C141ABAD11C905A9DC9851"/>
  </w:style>
  <w:style w:type="paragraph" w:customStyle="1" w:styleId="3EFDCEEF3DA8403B97BDFAA22DF58166">
    <w:name w:val="3EFDCEEF3DA8403B97BDFAA22DF58166"/>
  </w:style>
  <w:style w:type="paragraph" w:customStyle="1" w:styleId="B723A261D08C47CCB48BF635B7788D3F">
    <w:name w:val="B723A261D08C47CCB48BF635B7788D3F"/>
  </w:style>
  <w:style w:type="paragraph" w:customStyle="1" w:styleId="E62E088597D04E8184B0CF1244F7D68C">
    <w:name w:val="E62E088597D04E8184B0CF1244F7D68C"/>
  </w:style>
  <w:style w:type="paragraph" w:customStyle="1" w:styleId="2F353E8C57C345F4800755C079083D71">
    <w:name w:val="2F353E8C57C345F4800755C079083D71"/>
  </w:style>
  <w:style w:type="paragraph" w:customStyle="1" w:styleId="5BC76B03AFB646D6A0758644BE056097">
    <w:name w:val="5BC76B03AFB646D6A0758644BE056097"/>
  </w:style>
  <w:style w:type="paragraph" w:customStyle="1" w:styleId="2AAA4D8634BF43759685467075CB2105">
    <w:name w:val="2AAA4D8634BF43759685467075CB2105"/>
  </w:style>
  <w:style w:type="paragraph" w:customStyle="1" w:styleId="50C7EEAA66EA42139D974C8E6ADCDFE4">
    <w:name w:val="50C7EEAA66EA42139D974C8E6ADCDFE4"/>
  </w:style>
  <w:style w:type="paragraph" w:customStyle="1" w:styleId="E9D5A07EBE6146F4A423006F4E8A084B">
    <w:name w:val="E9D5A07EBE6146F4A423006F4E8A084B"/>
  </w:style>
  <w:style w:type="paragraph" w:customStyle="1" w:styleId="0CE5CA78544446578BF255C556B6773A">
    <w:name w:val="0CE5CA78544446578BF255C556B6773A"/>
  </w:style>
  <w:style w:type="paragraph" w:customStyle="1" w:styleId="CCE9E54A46A84FBEB98BBE187B496423">
    <w:name w:val="CCE9E54A46A84FBEB98BBE187B496423"/>
  </w:style>
  <w:style w:type="paragraph" w:customStyle="1" w:styleId="C0D02A8616F34FE08B5A54D0EA7C40ED">
    <w:name w:val="C0D02A8616F34FE08B5A54D0EA7C40ED"/>
  </w:style>
  <w:style w:type="paragraph" w:customStyle="1" w:styleId="CFC34D3171224CEBA305DCF34C09A94E">
    <w:name w:val="CFC34D3171224CEBA305DCF34C09A94E"/>
  </w:style>
  <w:style w:type="paragraph" w:customStyle="1" w:styleId="47051ABA2F5C49DCB745CB7860942C70">
    <w:name w:val="47051ABA2F5C49DCB745CB7860942C70"/>
  </w:style>
  <w:style w:type="paragraph" w:customStyle="1" w:styleId="A88980265C68459C84D78F1BEF21C884">
    <w:name w:val="A88980265C68459C84D78F1BEF21C884"/>
  </w:style>
  <w:style w:type="paragraph" w:customStyle="1" w:styleId="25EE5EFE8C1B453B96DF7F27BAE9FB6B">
    <w:name w:val="25EE5EFE8C1B453B96DF7F27BAE9FB6B"/>
  </w:style>
  <w:style w:type="paragraph" w:customStyle="1" w:styleId="125D4FF21EE7474799EC4C828EB5113A">
    <w:name w:val="125D4FF21EE7474799EC4C828EB5113A"/>
  </w:style>
  <w:style w:type="paragraph" w:customStyle="1" w:styleId="3F48190658C948F7ADAC337D27343628">
    <w:name w:val="3F48190658C948F7ADAC337D27343628"/>
  </w:style>
  <w:style w:type="paragraph" w:customStyle="1" w:styleId="F2886F77381E4DCE9C4A2D5BAA6CE126">
    <w:name w:val="F2886F77381E4DCE9C4A2D5BAA6CE126"/>
  </w:style>
  <w:style w:type="paragraph" w:customStyle="1" w:styleId="64C89B693A224A9EBED72E1181AE9191">
    <w:name w:val="64C89B693A224A9EBED72E1181AE9191"/>
  </w:style>
  <w:style w:type="paragraph" w:customStyle="1" w:styleId="3591DFA69C344959BA37281DCEE95EDB">
    <w:name w:val="3591DFA69C344959BA37281DCEE95EDB"/>
  </w:style>
  <w:style w:type="paragraph" w:customStyle="1" w:styleId="69C5DC5EB1CD43B3BE508D5263522441">
    <w:name w:val="69C5DC5EB1CD43B3BE508D5263522441"/>
  </w:style>
  <w:style w:type="paragraph" w:customStyle="1" w:styleId="F849C79147F1467A9A335A2F8C9F1003">
    <w:name w:val="F849C79147F1467A9A335A2F8C9F1003"/>
  </w:style>
  <w:style w:type="paragraph" w:customStyle="1" w:styleId="24EE8A78B5B845578EFEAE67F6DB1E94">
    <w:name w:val="24EE8A78B5B845578EFEAE67F6DB1E94"/>
  </w:style>
  <w:style w:type="paragraph" w:customStyle="1" w:styleId="894EE062ECEB4C20958175349DBC448F">
    <w:name w:val="894EE062ECEB4C20958175349DBC448F"/>
  </w:style>
  <w:style w:type="paragraph" w:customStyle="1" w:styleId="5DE6149182344C83A59CB420CC941ADD">
    <w:name w:val="5DE6149182344C83A59CB420CC941ADD"/>
  </w:style>
  <w:style w:type="paragraph" w:customStyle="1" w:styleId="53E29C5B40024D27B66C7C16090B202C">
    <w:name w:val="53E29C5B40024D27B66C7C16090B202C"/>
  </w:style>
  <w:style w:type="paragraph" w:customStyle="1" w:styleId="FD0A93B7A77946029F1778A07C200D0A">
    <w:name w:val="FD0A93B7A77946029F1778A07C200D0A"/>
  </w:style>
  <w:style w:type="paragraph" w:customStyle="1" w:styleId="4560F59D38B34E1FA99F9EA6870F5E99">
    <w:name w:val="4560F59D38B34E1FA99F9EA6870F5E99"/>
  </w:style>
  <w:style w:type="paragraph" w:customStyle="1" w:styleId="C556F2EBBFC647D995F34EC96FF7B968">
    <w:name w:val="C556F2EBBFC647D995F34EC96FF7B96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9A92F7473D744C084044702E55C31C7">
    <w:name w:val="39A92F7473D744C084044702E55C31C7"/>
  </w:style>
  <w:style w:type="paragraph" w:customStyle="1" w:styleId="19E6AFCA43624ABA87B9D77E4DA1CB64">
    <w:name w:val="19E6AFCA43624ABA87B9D77E4DA1CB64"/>
    <w:rsid w:val="00BE586A"/>
  </w:style>
  <w:style w:type="paragraph" w:customStyle="1" w:styleId="CAC5F368BE0040279300ACA94701EBF8">
    <w:name w:val="CAC5F368BE0040279300ACA94701EBF8"/>
    <w:rsid w:val="00BE58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2019-08-22T14:01:00Z</dcterms:created>
  <dcterms:modified xsi:type="dcterms:W3CDTF">2020-01-28T22:09:00Z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