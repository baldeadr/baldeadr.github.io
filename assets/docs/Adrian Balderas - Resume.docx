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86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64"/>
        <w:gridCol w:w="731"/>
        <w:gridCol w:w="6591"/>
      </w:tblGrid>
      <w:tr w:rsidR="00467C97" w14:paraId="3173E6BE" w14:textId="77777777" w:rsidTr="00946CD6">
        <w:trPr>
          <w:trHeight w:val="1764"/>
        </w:trPr>
        <w:tc>
          <w:tcPr>
            <w:tcW w:w="10986" w:type="dxa"/>
            <w:gridSpan w:val="3"/>
            <w:vAlign w:val="bottom"/>
          </w:tcPr>
          <w:p w14:paraId="5560D128" w14:textId="5B880EB2" w:rsidR="00467C97" w:rsidRPr="00D544D4" w:rsidRDefault="00467C97" w:rsidP="001B2ABD">
            <w:pPr>
              <w:pStyle w:val="Title"/>
              <w:rPr>
                <w:sz w:val="56"/>
                <w:szCs w:val="56"/>
              </w:rPr>
            </w:pPr>
            <w:r w:rsidRPr="00D544D4">
              <w:rPr>
                <w:sz w:val="56"/>
                <w:szCs w:val="56"/>
              </w:rPr>
              <w:t xml:space="preserve">Adrian </w:t>
            </w:r>
            <w:r w:rsidR="00EA41E8" w:rsidRPr="00D544D4">
              <w:rPr>
                <w:sz w:val="56"/>
                <w:szCs w:val="56"/>
              </w:rPr>
              <w:t xml:space="preserve">daniel </w:t>
            </w:r>
            <w:r w:rsidRPr="00D544D4">
              <w:rPr>
                <w:sz w:val="56"/>
                <w:szCs w:val="56"/>
              </w:rPr>
              <w:t>balderas</w:t>
            </w:r>
            <w:r w:rsidR="00EA41E8" w:rsidRPr="00D544D4">
              <w:rPr>
                <w:sz w:val="56"/>
                <w:szCs w:val="56"/>
              </w:rPr>
              <w:t xml:space="preserve"> mijes</w:t>
            </w:r>
          </w:p>
          <w:p w14:paraId="7E44D387" w14:textId="14FB5898" w:rsidR="00467C97" w:rsidRDefault="00467C97" w:rsidP="001B2ABD">
            <w:pPr>
              <w:pStyle w:val="Subtitle"/>
            </w:pPr>
            <w:r w:rsidRPr="00946CD6">
              <w:rPr>
                <w:spacing w:val="0"/>
                <w:w w:val="60"/>
              </w:rPr>
              <w:t>Mechatronics Enginee</w:t>
            </w:r>
            <w:r w:rsidRPr="00946CD6">
              <w:rPr>
                <w:spacing w:val="18"/>
                <w:w w:val="60"/>
              </w:rPr>
              <w:t>r</w:t>
            </w:r>
          </w:p>
        </w:tc>
      </w:tr>
      <w:tr w:rsidR="001B2ABD" w14:paraId="604EA0DB" w14:textId="77777777" w:rsidTr="00D544D4">
        <w:tblPrEx>
          <w:tblCellMar>
            <w:left w:w="108" w:type="dxa"/>
            <w:right w:w="108" w:type="dxa"/>
          </w:tblCellMar>
        </w:tblPrEx>
        <w:trPr>
          <w:trHeight w:val="11073"/>
        </w:trPr>
        <w:tc>
          <w:tcPr>
            <w:tcW w:w="3664" w:type="dxa"/>
          </w:tcPr>
          <w:sdt>
            <w:sdtPr>
              <w:id w:val="-1711873194"/>
              <w:placeholder>
                <w:docPart w:val="49BD0D16E4DD4783B8215072AA8232DE"/>
              </w:placeholder>
              <w:temporary/>
              <w:showingPlcHdr/>
              <w15:appearance w15:val="hidden"/>
            </w:sdtPr>
            <w:sdtEndPr/>
            <w:sdtContent>
              <w:p w14:paraId="4667D4E0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49616428" w14:textId="0346B338" w:rsidR="00371652" w:rsidRDefault="00371652" w:rsidP="00371652">
            <w:r>
              <w:t xml:space="preserve">Mechatronics engineer with over 6 years of experience in electrical failure analysis. Over 2 years in customer service (Variance), </w:t>
            </w:r>
            <w:r w:rsidR="000E1F94">
              <w:t>inventory control</w:t>
            </w:r>
            <w:r>
              <w:t xml:space="preserve"> and following tickets of </w:t>
            </w:r>
            <w:r>
              <w:t>out</w:t>
            </w:r>
            <w:r w:rsidR="00BB5473">
              <w:t>-</w:t>
            </w:r>
            <w:r>
              <w:t>system</w:t>
            </w:r>
            <w:r>
              <w:t xml:space="preserve"> units.</w:t>
            </w:r>
          </w:p>
          <w:p w14:paraId="23B2E1D8" w14:textId="77777777" w:rsidR="00BB5473" w:rsidRDefault="00BB5473" w:rsidP="00371652"/>
          <w:p w14:paraId="04353317" w14:textId="384C2B79" w:rsidR="00036450" w:rsidRDefault="00371652" w:rsidP="00371652">
            <w:r>
              <w:t>I am a person to wanting to learn, expand my knowledges and exploit my creativity to resolve new problems.</w:t>
            </w:r>
          </w:p>
          <w:p w14:paraId="2144BAF7" w14:textId="32444D0F" w:rsidR="00EA41E8" w:rsidRDefault="00EA41E8" w:rsidP="00036450"/>
          <w:p w14:paraId="014D058E" w14:textId="02DAC88B" w:rsidR="00BB5473" w:rsidRDefault="00BB5473" w:rsidP="00036450"/>
          <w:p w14:paraId="1E4C3991" w14:textId="77777777" w:rsidR="00BB5473" w:rsidRDefault="00BB5473" w:rsidP="00036450"/>
          <w:sdt>
            <w:sdtPr>
              <w:id w:val="-1954003311"/>
              <w:placeholder>
                <w:docPart w:val="367E72923F2349ABBDE2B0C82086A4DC"/>
              </w:placeholder>
              <w:temporary/>
              <w:showingPlcHdr/>
              <w15:appearance w15:val="hidden"/>
            </w:sdtPr>
            <w:sdtEndPr/>
            <w:sdtContent>
              <w:p w14:paraId="07F59C94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AD0D1B808C7441C1AB12C560A513103A"/>
              </w:placeholder>
              <w:temporary/>
              <w:showingPlcHdr/>
              <w15:appearance w15:val="hidden"/>
            </w:sdtPr>
            <w:sdtEndPr/>
            <w:sdtContent>
              <w:p w14:paraId="7484837C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1AB51C08" w14:textId="1CDD50B8" w:rsidR="004D3011" w:rsidRDefault="00FA00BF" w:rsidP="004D3011">
            <w:r>
              <w:t>8992307372</w:t>
            </w:r>
          </w:p>
          <w:p w14:paraId="23CAA7B3" w14:textId="0B239EDA" w:rsidR="00D544D4" w:rsidRDefault="00D544D4" w:rsidP="004D3011"/>
          <w:sdt>
            <w:sdtPr>
              <w:id w:val="-240260293"/>
              <w:placeholder>
                <w:docPart w:val="E88CE7456822414DB1C9EC44BD295899"/>
              </w:placeholder>
              <w:temporary/>
              <w:showingPlcHdr/>
              <w15:appearance w15:val="hidden"/>
            </w:sdtPr>
            <w:sdtEndPr/>
            <w:sdtContent>
              <w:p w14:paraId="468A9A37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4E4AFD28" w14:textId="05BFFB32" w:rsidR="00036450" w:rsidRDefault="00D43858" w:rsidP="004D3011">
            <w:r w:rsidRPr="00437DA5">
              <w:t>adaniel.balderas@gmail.com</w:t>
            </w:r>
          </w:p>
          <w:p w14:paraId="2B88303E" w14:textId="23128C56" w:rsidR="00D43858" w:rsidRDefault="00D43858" w:rsidP="004D3011"/>
          <w:p w14:paraId="71195231" w14:textId="4F24DF1C" w:rsidR="00D43858" w:rsidRDefault="00E44C8D" w:rsidP="00D43858">
            <w:r>
              <w:t>LINKEDIN</w:t>
            </w:r>
            <w:r w:rsidR="00D43858">
              <w:t>:</w:t>
            </w:r>
          </w:p>
          <w:p w14:paraId="73730D65" w14:textId="77777777" w:rsidR="00D43858" w:rsidRDefault="00D43858" w:rsidP="00D43858">
            <w:r w:rsidRPr="00D43858">
              <w:t>https://www.linkedin.com/in/adrian-balderas/</w:t>
            </w:r>
          </w:p>
          <w:p w14:paraId="199E8321" w14:textId="77777777" w:rsidR="00D43858" w:rsidRPr="00E4381A" w:rsidRDefault="00D43858" w:rsidP="004D3011">
            <w:pPr>
              <w:rPr>
                <w:rStyle w:val="Hyperlink"/>
              </w:rPr>
            </w:pPr>
          </w:p>
          <w:p w14:paraId="2744193B" w14:textId="700ADF91" w:rsidR="004D3011" w:rsidRPr="004D3011" w:rsidRDefault="004D3011" w:rsidP="004D3011"/>
        </w:tc>
        <w:tc>
          <w:tcPr>
            <w:tcW w:w="731" w:type="dxa"/>
          </w:tcPr>
          <w:p w14:paraId="7A88C3A6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590" w:type="dxa"/>
          </w:tcPr>
          <w:sdt>
            <w:sdtPr>
              <w:id w:val="1049110328"/>
              <w:placeholder>
                <w:docPart w:val="2AAA4D8634BF43759685467075CB2105"/>
              </w:placeholder>
              <w:temporary/>
              <w:showingPlcHdr/>
              <w15:appearance w15:val="hidden"/>
            </w:sdtPr>
            <w:sdtEndPr/>
            <w:sdtContent>
              <w:p w14:paraId="6BC6A1A0" w14:textId="77777777" w:rsidR="001B2ABD" w:rsidRPr="00F658CA" w:rsidRDefault="00E25A26" w:rsidP="00036450">
                <w:pPr>
                  <w:pStyle w:val="Heading2"/>
                  <w:rPr>
                    <w:lang w:val="es-MX"/>
                  </w:rPr>
                </w:pPr>
                <w:r w:rsidRPr="00F658CA">
                  <w:rPr>
                    <w:lang w:val="es-MX"/>
                  </w:rPr>
                  <w:t>EDUCATION</w:t>
                </w:r>
              </w:p>
            </w:sdtContent>
          </w:sdt>
          <w:p w14:paraId="3E336DBD" w14:textId="2EBECD72" w:rsidR="00036450" w:rsidRPr="00E83F14" w:rsidRDefault="00E83F14" w:rsidP="00B359E4">
            <w:pPr>
              <w:pStyle w:val="Heading4"/>
              <w:rPr>
                <w:lang w:val="es-MX"/>
              </w:rPr>
            </w:pPr>
            <w:r w:rsidRPr="00E83F14">
              <w:rPr>
                <w:lang w:val="es-MX"/>
              </w:rPr>
              <w:t>Universidad Tecnológica de Tamaulipas N</w:t>
            </w:r>
            <w:r>
              <w:rPr>
                <w:lang w:val="es-MX"/>
              </w:rPr>
              <w:t>orte</w:t>
            </w:r>
          </w:p>
          <w:p w14:paraId="5605B3D1" w14:textId="7953FE80" w:rsidR="00036450" w:rsidRPr="00930576" w:rsidRDefault="00E83F14" w:rsidP="00B359E4">
            <w:pPr>
              <w:pStyle w:val="Date"/>
              <w:rPr>
                <w:lang w:val="es-MX"/>
              </w:rPr>
            </w:pPr>
            <w:r w:rsidRPr="00930576">
              <w:rPr>
                <w:lang w:val="es-MX"/>
              </w:rPr>
              <w:t>201</w:t>
            </w:r>
            <w:r w:rsidR="00372FA7" w:rsidRPr="00930576">
              <w:rPr>
                <w:lang w:val="es-MX"/>
              </w:rPr>
              <w:t>2</w:t>
            </w:r>
            <w:r w:rsidR="00036450" w:rsidRPr="00930576">
              <w:rPr>
                <w:lang w:val="es-MX"/>
              </w:rPr>
              <w:t xml:space="preserve"> - </w:t>
            </w:r>
            <w:r w:rsidRPr="00930576">
              <w:rPr>
                <w:lang w:val="es-MX"/>
              </w:rPr>
              <w:t>2014</w:t>
            </w:r>
          </w:p>
          <w:p w14:paraId="33D02FB2" w14:textId="131BC1F0" w:rsidR="004D3011" w:rsidRPr="00930576" w:rsidRDefault="00CE1291" w:rsidP="00036450">
            <w:pPr>
              <w:rPr>
                <w:lang w:val="es-MX"/>
              </w:rPr>
            </w:pPr>
            <w:proofErr w:type="spellStart"/>
            <w:r w:rsidRPr="00F658CA">
              <w:rPr>
                <w:lang w:val="es-MX"/>
              </w:rPr>
              <w:t>Mechatronics</w:t>
            </w:r>
            <w:proofErr w:type="spellEnd"/>
            <w:r w:rsidRPr="00F658CA">
              <w:rPr>
                <w:lang w:val="es-MX"/>
              </w:rPr>
              <w:t xml:space="preserve"> </w:t>
            </w:r>
            <w:proofErr w:type="spellStart"/>
            <w:r w:rsidR="00930576">
              <w:rPr>
                <w:lang w:val="es-MX"/>
              </w:rPr>
              <w:t>Engineer</w:t>
            </w:r>
            <w:proofErr w:type="spellEnd"/>
          </w:p>
          <w:p w14:paraId="54C2802D" w14:textId="77777777" w:rsidR="00036450" w:rsidRPr="00930576" w:rsidRDefault="00036450" w:rsidP="00036450">
            <w:pPr>
              <w:rPr>
                <w:lang w:val="es-MX"/>
              </w:rPr>
            </w:pPr>
          </w:p>
          <w:p w14:paraId="44BC273F" w14:textId="4CF2B8A6" w:rsidR="00036450" w:rsidRPr="00372FA7" w:rsidRDefault="00372FA7" w:rsidP="00B359E4">
            <w:pPr>
              <w:pStyle w:val="Heading4"/>
              <w:rPr>
                <w:lang w:val="es-MX"/>
              </w:rPr>
            </w:pPr>
            <w:r w:rsidRPr="00E83F14">
              <w:rPr>
                <w:lang w:val="es-MX"/>
              </w:rPr>
              <w:t>Universidad Tecnológica de Tamaulipas N</w:t>
            </w:r>
            <w:r>
              <w:rPr>
                <w:lang w:val="es-MX"/>
              </w:rPr>
              <w:t>orte</w:t>
            </w:r>
          </w:p>
          <w:p w14:paraId="013A811E" w14:textId="62BDC2B3" w:rsidR="00036450" w:rsidRPr="00B359E4" w:rsidRDefault="00372FA7" w:rsidP="00B359E4">
            <w:pPr>
              <w:pStyle w:val="Date"/>
            </w:pPr>
            <w:r>
              <w:t>2009</w:t>
            </w:r>
            <w:r w:rsidR="00036450" w:rsidRPr="00B359E4">
              <w:t xml:space="preserve"> - </w:t>
            </w:r>
            <w:r>
              <w:t>2011</w:t>
            </w:r>
          </w:p>
          <w:p w14:paraId="3C781E96" w14:textId="7415F5B1" w:rsidR="00036450" w:rsidRDefault="00930576" w:rsidP="00036450">
            <w:r>
              <w:t>Mec</w:t>
            </w:r>
            <w:r w:rsidR="00CE1291">
              <w:t>h</w:t>
            </w:r>
            <w:r>
              <w:t>atronics TSU</w:t>
            </w:r>
          </w:p>
          <w:sdt>
            <w:sdtPr>
              <w:id w:val="1001553383"/>
              <w:placeholder>
                <w:docPart w:val="A88980265C68459C84D78F1BEF21C884"/>
              </w:placeholder>
              <w:temporary/>
              <w:showingPlcHdr/>
              <w15:appearance w15:val="hidden"/>
            </w:sdtPr>
            <w:sdtEndPr/>
            <w:sdtContent>
              <w:p w14:paraId="673A2D4B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3DE88285" w14:textId="223D37D4" w:rsidR="00036450" w:rsidRPr="006D1E44" w:rsidRDefault="00930576" w:rsidP="00B359E4">
            <w:pPr>
              <w:pStyle w:val="Heading4"/>
              <w:rPr>
                <w:b w:val="0"/>
                <w:bCs/>
              </w:rPr>
            </w:pPr>
            <w:proofErr w:type="spellStart"/>
            <w:r>
              <w:t>Ametek</w:t>
            </w:r>
            <w:proofErr w:type="spellEnd"/>
            <w:r w:rsidR="00036450">
              <w:t xml:space="preserve"> </w:t>
            </w:r>
            <w:r w:rsidR="009F3760">
              <w:t>-</w:t>
            </w:r>
            <w:r w:rsidR="00036450" w:rsidRPr="00036450">
              <w:t xml:space="preserve"> </w:t>
            </w:r>
            <w:r w:rsidR="009E69C8">
              <w:rPr>
                <w:b w:val="0"/>
              </w:rPr>
              <w:t>Failure Analysis</w:t>
            </w:r>
            <w:r w:rsidR="006D1E44" w:rsidRPr="006D1E44">
              <w:rPr>
                <w:b w:val="0"/>
              </w:rPr>
              <w:t xml:space="preserve"> Technician</w:t>
            </w:r>
          </w:p>
          <w:p w14:paraId="1BE3EDDA" w14:textId="5B7784BA" w:rsidR="00036450" w:rsidRPr="00036450" w:rsidRDefault="00777C48" w:rsidP="00B359E4">
            <w:pPr>
              <w:pStyle w:val="Date"/>
            </w:pPr>
            <w:r>
              <w:t>2018</w:t>
            </w:r>
            <w:r w:rsidR="00036450" w:rsidRPr="00036450">
              <w:t>–</w:t>
            </w:r>
            <w:r w:rsidR="00F815AB">
              <w:t>Present</w:t>
            </w:r>
          </w:p>
          <w:p w14:paraId="12288D41" w14:textId="2E54E066" w:rsidR="00036450" w:rsidRDefault="002A46C3" w:rsidP="00036450">
            <w:r>
              <w:t>Ana</w:t>
            </w:r>
            <w:r w:rsidR="00A03952">
              <w:t xml:space="preserve">lysis and repair of </w:t>
            </w:r>
            <w:r w:rsidR="00B84A3E">
              <w:t>line defects</w:t>
            </w:r>
            <w:r w:rsidR="00E42A71">
              <w:t>,</w:t>
            </w:r>
            <w:r w:rsidR="00036450" w:rsidRPr="00036450">
              <w:t xml:space="preserve"> </w:t>
            </w:r>
            <w:r w:rsidR="00D96D08">
              <w:t>e</w:t>
            </w:r>
            <w:r w:rsidR="002350F2" w:rsidRPr="002350F2">
              <w:t>lectronic schematics interpretation</w:t>
            </w:r>
            <w:r w:rsidR="00D96D08">
              <w:t xml:space="preserve">, </w:t>
            </w:r>
            <w:r w:rsidR="00D05BDB">
              <w:t>abilities</w:t>
            </w:r>
            <w:r w:rsidR="00FE2D7B">
              <w:t xml:space="preserve"> with </w:t>
            </w:r>
            <w:r w:rsidR="00AC79E2">
              <w:t>soldering iron</w:t>
            </w:r>
            <w:r w:rsidR="00994752">
              <w:t xml:space="preserve"> and</w:t>
            </w:r>
            <w:r w:rsidR="004B7025">
              <w:t xml:space="preserve"> </w:t>
            </w:r>
            <w:r w:rsidR="00F0387D">
              <w:t>electronic measurement instruments</w:t>
            </w:r>
            <w:r w:rsidR="005807D6">
              <w:t>.</w:t>
            </w:r>
          </w:p>
          <w:p w14:paraId="38BFADE9" w14:textId="10D6FDF6" w:rsidR="004D3011" w:rsidRDefault="004D3011" w:rsidP="00036450"/>
          <w:p w14:paraId="70B290EB" w14:textId="59703413" w:rsidR="003A5A21" w:rsidRPr="006D1E44" w:rsidRDefault="003A5A21" w:rsidP="003A5A21">
            <w:pPr>
              <w:pStyle w:val="Heading4"/>
              <w:rPr>
                <w:b w:val="0"/>
                <w:bCs/>
              </w:rPr>
            </w:pPr>
            <w:r>
              <w:t xml:space="preserve">Universidad </w:t>
            </w:r>
            <w:proofErr w:type="spellStart"/>
            <w:r>
              <w:t>Tamaulipeca</w:t>
            </w:r>
            <w:proofErr w:type="spellEnd"/>
            <w:r>
              <w:t xml:space="preserve"> </w:t>
            </w:r>
            <w:r w:rsidR="00AA27D6">
              <w:t>–</w:t>
            </w:r>
            <w:r w:rsidRPr="00036450">
              <w:t xml:space="preserve"> </w:t>
            </w:r>
            <w:r w:rsidR="00C47253" w:rsidRPr="00AA27D6">
              <w:rPr>
                <w:b w:val="0"/>
              </w:rPr>
              <w:t>Engineering</w:t>
            </w:r>
            <w:r w:rsidR="00AA27D6">
              <w:t xml:space="preserve"> </w:t>
            </w:r>
            <w:r w:rsidR="009F3760">
              <w:rPr>
                <w:b w:val="0"/>
              </w:rPr>
              <w:t>Teacher</w:t>
            </w:r>
          </w:p>
          <w:p w14:paraId="0D6E857B" w14:textId="5FF3E0B8" w:rsidR="003A5A21" w:rsidRPr="00036450" w:rsidRDefault="003A5A21" w:rsidP="003A5A21">
            <w:pPr>
              <w:pStyle w:val="Date"/>
            </w:pPr>
            <w:r>
              <w:t>201</w:t>
            </w:r>
            <w:r w:rsidR="00AA27D6">
              <w:t>7</w:t>
            </w:r>
            <w:r w:rsidRPr="00036450">
              <w:t>–</w:t>
            </w:r>
            <w:r w:rsidR="00AA27D6">
              <w:t>2018</w:t>
            </w:r>
          </w:p>
          <w:p w14:paraId="7725B0B1" w14:textId="00C65D1A" w:rsidR="006942B0" w:rsidRDefault="006942B0" w:rsidP="006942B0">
            <w:r w:rsidRPr="00595379">
              <w:t>Teach subjects of</w:t>
            </w:r>
            <w:r>
              <w:t xml:space="preserve"> mechanical drawing (AutoCAD), Introduction to engineering and algebra</w:t>
            </w:r>
            <w:r w:rsidRPr="00595379">
              <w:t xml:space="preserve"> </w:t>
            </w:r>
            <w:r>
              <w:t xml:space="preserve">in </w:t>
            </w:r>
            <w:r w:rsidRPr="00595379">
              <w:t>the faculty of engineering</w:t>
            </w:r>
            <w:r w:rsidR="0050267B">
              <w:t>.</w:t>
            </w:r>
          </w:p>
          <w:p w14:paraId="4A23F216" w14:textId="77777777" w:rsidR="00B2576D" w:rsidRDefault="00B2576D" w:rsidP="00036450"/>
          <w:p w14:paraId="2C7F9F6F" w14:textId="36069DCB" w:rsidR="004D3011" w:rsidRPr="004D3011" w:rsidRDefault="00044E9D" w:rsidP="00B359E4">
            <w:pPr>
              <w:pStyle w:val="Heading4"/>
              <w:rPr>
                <w:bCs/>
              </w:rPr>
            </w:pPr>
            <w:r>
              <w:t>Micr</w:t>
            </w:r>
            <w:r w:rsidR="00494771">
              <w:t>o</w:t>
            </w:r>
            <w:r>
              <w:t>soft/</w:t>
            </w:r>
            <w:proofErr w:type="spellStart"/>
            <w:r>
              <w:t>iQor</w:t>
            </w:r>
            <w:proofErr w:type="spellEnd"/>
            <w:r w:rsidR="004D3011" w:rsidRPr="004D3011">
              <w:t xml:space="preserve"> </w:t>
            </w:r>
            <w:r w:rsidR="009F3760">
              <w:t>-</w:t>
            </w:r>
            <w:r w:rsidR="004D3011" w:rsidRPr="004D3011">
              <w:t xml:space="preserve"> </w:t>
            </w:r>
            <w:r w:rsidR="00494771" w:rsidRPr="009E69C8">
              <w:rPr>
                <w:b w:val="0"/>
              </w:rPr>
              <w:t>Customer Service</w:t>
            </w:r>
          </w:p>
          <w:p w14:paraId="37142C5B" w14:textId="36B35EAC" w:rsidR="004D3011" w:rsidRPr="004D3011" w:rsidRDefault="00777C48" w:rsidP="00B359E4">
            <w:pPr>
              <w:pStyle w:val="Date"/>
            </w:pPr>
            <w:r>
              <w:t>20</w:t>
            </w:r>
            <w:r w:rsidR="0042433D">
              <w:t>15</w:t>
            </w:r>
            <w:r w:rsidR="004D3011" w:rsidRPr="004D3011">
              <w:t>–</w:t>
            </w:r>
            <w:r w:rsidR="0042433D">
              <w:t>2017</w:t>
            </w:r>
          </w:p>
          <w:p w14:paraId="1BF68065" w14:textId="2AA770DD" w:rsidR="004D3011" w:rsidRPr="004D3011" w:rsidRDefault="00792CF6" w:rsidP="004D3011">
            <w:r w:rsidRPr="00792CF6">
              <w:t>Logistic process of Customer Service flow, Service Center for customer of Microsoft products, following of issues in the receipt process.</w:t>
            </w:r>
            <w:r w:rsidR="00036450" w:rsidRPr="004D3011">
              <w:t xml:space="preserve"> </w:t>
            </w:r>
          </w:p>
          <w:p w14:paraId="5AA8544B" w14:textId="77777777" w:rsidR="004D3011" w:rsidRDefault="004D3011" w:rsidP="00036450"/>
          <w:p w14:paraId="06B6A488" w14:textId="36E03F87" w:rsidR="004D3011" w:rsidRPr="004D3011" w:rsidRDefault="00044E9D" w:rsidP="00B359E4">
            <w:pPr>
              <w:pStyle w:val="Heading4"/>
              <w:rPr>
                <w:bCs/>
              </w:rPr>
            </w:pPr>
            <w:r>
              <w:t>Jabil/</w:t>
            </w:r>
            <w:proofErr w:type="spellStart"/>
            <w:r>
              <w:t>iQor</w:t>
            </w:r>
            <w:proofErr w:type="spellEnd"/>
            <w:r w:rsidR="004D3011" w:rsidRPr="004D3011">
              <w:t xml:space="preserve"> </w:t>
            </w:r>
            <w:r w:rsidR="009F3760">
              <w:t>-</w:t>
            </w:r>
            <w:r w:rsidR="004D3011" w:rsidRPr="004D3011">
              <w:t xml:space="preserve"> </w:t>
            </w:r>
            <w:r w:rsidR="009E69C8" w:rsidRPr="006D1E44">
              <w:rPr>
                <w:b w:val="0"/>
              </w:rPr>
              <w:t>Diagnostic Technician</w:t>
            </w:r>
          </w:p>
          <w:p w14:paraId="27D29C5F" w14:textId="5D76B7CA" w:rsidR="004D3011" w:rsidRPr="004D3011" w:rsidRDefault="0042433D" w:rsidP="00B359E4">
            <w:pPr>
              <w:pStyle w:val="Date"/>
            </w:pPr>
            <w:r>
              <w:t>2011</w:t>
            </w:r>
            <w:r w:rsidR="004D3011" w:rsidRPr="004D3011">
              <w:t>–</w:t>
            </w:r>
            <w:r>
              <w:t>2015</w:t>
            </w:r>
          </w:p>
          <w:p w14:paraId="55C5AD5F" w14:textId="198DFDED" w:rsidR="004D3011" w:rsidRPr="004D3011" w:rsidRDefault="00CC2935" w:rsidP="004D3011">
            <w:r w:rsidRPr="00CC2935">
              <w:t xml:space="preserve">Electronic </w:t>
            </w:r>
            <w:r w:rsidR="008C470D">
              <w:t>diagnostic</w:t>
            </w:r>
            <w:r w:rsidRPr="00CC2935">
              <w:t xml:space="preserve"> of TV receiver motherboards</w:t>
            </w:r>
            <w:r w:rsidR="008C470D">
              <w:t xml:space="preserve">, </w:t>
            </w:r>
            <w:r w:rsidR="00DF6363" w:rsidRPr="00DF6363">
              <w:t>oscilloscope and multimeter management</w:t>
            </w:r>
            <w:r w:rsidR="00DF6363">
              <w:t>.</w:t>
            </w:r>
          </w:p>
          <w:p w14:paraId="1B98EC95" w14:textId="77777777" w:rsidR="004D3011" w:rsidRDefault="004D3011" w:rsidP="00036450"/>
          <w:p w14:paraId="54B8C627" w14:textId="48985096" w:rsidR="00036450" w:rsidRDefault="003F2265" w:rsidP="00036450">
            <w:pPr>
              <w:pStyle w:val="Heading2"/>
            </w:pPr>
            <w:r>
              <w:t xml:space="preserve">notable </w:t>
            </w:r>
            <w:sdt>
              <w:sdtPr>
                <w:id w:val="1669594239"/>
                <w:placeholder>
                  <w:docPart w:val="39A92F7473D744C084044702E55C31C7"/>
                </w:placeholder>
                <w:temporary/>
                <w:showingPlcHdr/>
                <w15:appearance w15:val="hidden"/>
              </w:sdtPr>
              <w:sdtEndPr/>
              <w:sdtContent>
                <w:r w:rsidR="00180329"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sdtContent>
            </w:sdt>
          </w:p>
          <w:p w14:paraId="4F969E95" w14:textId="4FB345CB" w:rsidR="00036450" w:rsidRPr="004D3011" w:rsidRDefault="00435613" w:rsidP="004D3011">
            <w:pPr>
              <w:rPr>
                <w:color w:val="FFFFFF" w:themeColor="background1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2B896B58" wp14:editId="04D4F282">
                  <wp:extent cx="4005618" cy="1862920"/>
                  <wp:effectExtent l="0" t="0" r="0" b="4445"/>
                  <wp:docPr id="1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3D8B6E5-177E-4A9C-82D7-51D4FB91B7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  <w:bookmarkEnd w:id="0"/>
          </w:p>
        </w:tc>
      </w:tr>
    </w:tbl>
    <w:p w14:paraId="437DCC86" w14:textId="77777777" w:rsidR="0043117B" w:rsidRDefault="00001CAF" w:rsidP="000C45FF">
      <w:pPr>
        <w:tabs>
          <w:tab w:val="left" w:pos="990"/>
        </w:tabs>
      </w:pPr>
    </w:p>
    <w:sectPr w:rsidR="0043117B" w:rsidSect="000C45FF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DDF8EA" w14:textId="77777777" w:rsidR="004926D9" w:rsidRDefault="004926D9" w:rsidP="000C45FF">
      <w:r>
        <w:separator/>
      </w:r>
    </w:p>
  </w:endnote>
  <w:endnote w:type="continuationSeparator" w:id="0">
    <w:p w14:paraId="29D74860" w14:textId="77777777" w:rsidR="004926D9" w:rsidRDefault="004926D9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326F43" w14:textId="77777777" w:rsidR="004926D9" w:rsidRDefault="004926D9" w:rsidP="000C45FF">
      <w:r>
        <w:separator/>
      </w:r>
    </w:p>
  </w:footnote>
  <w:footnote w:type="continuationSeparator" w:id="0">
    <w:p w14:paraId="49F5AA54" w14:textId="77777777" w:rsidR="004926D9" w:rsidRDefault="004926D9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C933A4" w14:textId="7AF3C502" w:rsidR="000E1F94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F1A7DD7" wp14:editId="365AAE3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4E"/>
    <w:rsid w:val="00036450"/>
    <w:rsid w:val="00044E9D"/>
    <w:rsid w:val="00047670"/>
    <w:rsid w:val="000808BB"/>
    <w:rsid w:val="000929B3"/>
    <w:rsid w:val="00094499"/>
    <w:rsid w:val="000A3AFD"/>
    <w:rsid w:val="000B5C7F"/>
    <w:rsid w:val="000C45FF"/>
    <w:rsid w:val="000E1F94"/>
    <w:rsid w:val="000E3FD1"/>
    <w:rsid w:val="00112054"/>
    <w:rsid w:val="00125965"/>
    <w:rsid w:val="001525E1"/>
    <w:rsid w:val="00180329"/>
    <w:rsid w:val="0019001F"/>
    <w:rsid w:val="001A74A5"/>
    <w:rsid w:val="001B2ABD"/>
    <w:rsid w:val="001D63AB"/>
    <w:rsid w:val="001E0391"/>
    <w:rsid w:val="001E1759"/>
    <w:rsid w:val="001F1ECC"/>
    <w:rsid w:val="00224214"/>
    <w:rsid w:val="002349F7"/>
    <w:rsid w:val="002350F2"/>
    <w:rsid w:val="002400EB"/>
    <w:rsid w:val="00256CF7"/>
    <w:rsid w:val="00281FD5"/>
    <w:rsid w:val="002A1C5A"/>
    <w:rsid w:val="002A46C3"/>
    <w:rsid w:val="0030481B"/>
    <w:rsid w:val="003156FC"/>
    <w:rsid w:val="003254B5"/>
    <w:rsid w:val="0037121F"/>
    <w:rsid w:val="00371652"/>
    <w:rsid w:val="00372FA7"/>
    <w:rsid w:val="003A5A21"/>
    <w:rsid w:val="003A6B7D"/>
    <w:rsid w:val="003B06CA"/>
    <w:rsid w:val="003F2265"/>
    <w:rsid w:val="004071FC"/>
    <w:rsid w:val="0042433D"/>
    <w:rsid w:val="00433C71"/>
    <w:rsid w:val="00435613"/>
    <w:rsid w:val="00437DA5"/>
    <w:rsid w:val="00445947"/>
    <w:rsid w:val="00467C97"/>
    <w:rsid w:val="004813B3"/>
    <w:rsid w:val="004926D9"/>
    <w:rsid w:val="00494771"/>
    <w:rsid w:val="00496591"/>
    <w:rsid w:val="004B7025"/>
    <w:rsid w:val="004C63E4"/>
    <w:rsid w:val="004D3011"/>
    <w:rsid w:val="004D73F7"/>
    <w:rsid w:val="0050267B"/>
    <w:rsid w:val="0051479C"/>
    <w:rsid w:val="005262AC"/>
    <w:rsid w:val="005807D6"/>
    <w:rsid w:val="00595379"/>
    <w:rsid w:val="005A67ED"/>
    <w:rsid w:val="005E39D5"/>
    <w:rsid w:val="00600670"/>
    <w:rsid w:val="0062123A"/>
    <w:rsid w:val="00646E75"/>
    <w:rsid w:val="00662CFB"/>
    <w:rsid w:val="006771D0"/>
    <w:rsid w:val="006823D8"/>
    <w:rsid w:val="00683DC8"/>
    <w:rsid w:val="006942B0"/>
    <w:rsid w:val="006D1E44"/>
    <w:rsid w:val="006F178C"/>
    <w:rsid w:val="0070289E"/>
    <w:rsid w:val="00715FCB"/>
    <w:rsid w:val="00743101"/>
    <w:rsid w:val="0077102F"/>
    <w:rsid w:val="007775E1"/>
    <w:rsid w:val="00777C48"/>
    <w:rsid w:val="007867A0"/>
    <w:rsid w:val="007927F5"/>
    <w:rsid w:val="00792CF6"/>
    <w:rsid w:val="007B1F32"/>
    <w:rsid w:val="007F1403"/>
    <w:rsid w:val="00802CA0"/>
    <w:rsid w:val="008C470D"/>
    <w:rsid w:val="008E08F9"/>
    <w:rsid w:val="008E3FA1"/>
    <w:rsid w:val="009260CD"/>
    <w:rsid w:val="00930576"/>
    <w:rsid w:val="00946CD6"/>
    <w:rsid w:val="00952C25"/>
    <w:rsid w:val="00994752"/>
    <w:rsid w:val="009D7502"/>
    <w:rsid w:val="009E69C8"/>
    <w:rsid w:val="009F3760"/>
    <w:rsid w:val="00A03952"/>
    <w:rsid w:val="00A062BB"/>
    <w:rsid w:val="00A2118D"/>
    <w:rsid w:val="00AA27D6"/>
    <w:rsid w:val="00AC79E2"/>
    <w:rsid w:val="00AD76E2"/>
    <w:rsid w:val="00AE454D"/>
    <w:rsid w:val="00B10580"/>
    <w:rsid w:val="00B20152"/>
    <w:rsid w:val="00B2576D"/>
    <w:rsid w:val="00B359E4"/>
    <w:rsid w:val="00B57D98"/>
    <w:rsid w:val="00B70771"/>
    <w:rsid w:val="00B70850"/>
    <w:rsid w:val="00B73556"/>
    <w:rsid w:val="00B84A3E"/>
    <w:rsid w:val="00BB5473"/>
    <w:rsid w:val="00BB5BA9"/>
    <w:rsid w:val="00C066B6"/>
    <w:rsid w:val="00C37BA1"/>
    <w:rsid w:val="00C4674C"/>
    <w:rsid w:val="00C47253"/>
    <w:rsid w:val="00C506CF"/>
    <w:rsid w:val="00C72BED"/>
    <w:rsid w:val="00C9578B"/>
    <w:rsid w:val="00CA70FF"/>
    <w:rsid w:val="00CB0055"/>
    <w:rsid w:val="00CB586F"/>
    <w:rsid w:val="00CC2935"/>
    <w:rsid w:val="00CD255E"/>
    <w:rsid w:val="00CE1291"/>
    <w:rsid w:val="00D05BDB"/>
    <w:rsid w:val="00D2522B"/>
    <w:rsid w:val="00D422DE"/>
    <w:rsid w:val="00D43858"/>
    <w:rsid w:val="00D544D4"/>
    <w:rsid w:val="00D5459D"/>
    <w:rsid w:val="00D614D6"/>
    <w:rsid w:val="00D84130"/>
    <w:rsid w:val="00D96D08"/>
    <w:rsid w:val="00DA1F4D"/>
    <w:rsid w:val="00DD172A"/>
    <w:rsid w:val="00DF6363"/>
    <w:rsid w:val="00E25A26"/>
    <w:rsid w:val="00E42A71"/>
    <w:rsid w:val="00E4381A"/>
    <w:rsid w:val="00E44C8D"/>
    <w:rsid w:val="00E52CEA"/>
    <w:rsid w:val="00E55D74"/>
    <w:rsid w:val="00E83F14"/>
    <w:rsid w:val="00EA41E8"/>
    <w:rsid w:val="00F0387D"/>
    <w:rsid w:val="00F431BE"/>
    <w:rsid w:val="00F60274"/>
    <w:rsid w:val="00F658CA"/>
    <w:rsid w:val="00F77FB9"/>
    <w:rsid w:val="00F815AB"/>
    <w:rsid w:val="00F9224E"/>
    <w:rsid w:val="00F93CED"/>
    <w:rsid w:val="00FA00BF"/>
    <w:rsid w:val="00FB068F"/>
    <w:rsid w:val="00FE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8578BF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chart" Target="charts/chart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alderas\AppData\Roaming\Microsoft\Templates\Blue%20grey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30397729704957333"/>
          <c:y val="8.8088060316045075E-2"/>
          <c:w val="0.69602270295042667"/>
          <c:h val="0.82382387936790979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598BB8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Century Gothic (Body)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Programming Logic</c:v>
                </c:pt>
                <c:pt idx="1">
                  <c:v>Problem Solving</c:v>
                </c:pt>
                <c:pt idx="2">
                  <c:v>Failure Analysis</c:v>
                </c:pt>
                <c:pt idx="3">
                  <c:v>Excel</c:v>
                </c:pt>
                <c:pt idx="4">
                  <c:v>English</c:v>
                </c:pt>
              </c:strCache>
            </c:strRef>
          </c:cat>
          <c:val>
            <c:numRef>
              <c:f>Sheet1!$B$2:$B$6</c:f>
              <c:numCache>
                <c:formatCode>0%</c:formatCode>
                <c:ptCount val="5"/>
                <c:pt idx="0">
                  <c:v>0.9</c:v>
                </c:pt>
                <c:pt idx="1">
                  <c:v>0.8</c:v>
                </c:pt>
                <c:pt idx="2">
                  <c:v>0.85</c:v>
                </c:pt>
                <c:pt idx="3">
                  <c:v>1</c:v>
                </c:pt>
                <c:pt idx="4">
                  <c:v>0.7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E5A-47CF-8C9C-5048641B24C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677597000"/>
        <c:axId val="677597328"/>
      </c:barChart>
      <c:catAx>
        <c:axId val="67759700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Century Gothic (Body)"/>
                <a:ea typeface="+mn-ea"/>
                <a:cs typeface="+mn-cs"/>
              </a:defRPr>
            </a:pPr>
            <a:endParaRPr lang="en-US"/>
          </a:p>
        </c:txPr>
        <c:crossAx val="677597328"/>
        <c:crosses val="autoZero"/>
        <c:auto val="1"/>
        <c:lblAlgn val="ctr"/>
        <c:lblOffset val="100"/>
        <c:noMultiLvlLbl val="0"/>
      </c:catAx>
      <c:valAx>
        <c:axId val="677597328"/>
        <c:scaling>
          <c:orientation val="minMax"/>
        </c:scaling>
        <c:delete val="1"/>
        <c:axPos val="b"/>
        <c:numFmt formatCode="0%" sourceLinked="1"/>
        <c:majorTickMark val="none"/>
        <c:minorTickMark val="none"/>
        <c:tickLblPos val="nextTo"/>
        <c:crossAx val="677597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900">
          <a:latin typeface="Century Gothic (Body)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9BD0D16E4DD4783B8215072AA823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CB9A7-792D-4211-9883-941D2F26B465}"/>
      </w:docPartPr>
      <w:docPartBody>
        <w:p w:rsidR="00336107" w:rsidRDefault="00FF7F60">
          <w:pPr>
            <w:pStyle w:val="49BD0D16E4DD4783B8215072AA8232DE"/>
          </w:pPr>
          <w:r w:rsidRPr="00D5459D">
            <w:t>Profile</w:t>
          </w:r>
        </w:p>
      </w:docPartBody>
    </w:docPart>
    <w:docPart>
      <w:docPartPr>
        <w:name w:val="367E72923F2349ABBDE2B0C82086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42898-59D1-4F26-988C-6978C371D997}"/>
      </w:docPartPr>
      <w:docPartBody>
        <w:p w:rsidR="00336107" w:rsidRDefault="00FF7F60">
          <w:pPr>
            <w:pStyle w:val="367E72923F2349ABBDE2B0C82086A4DC"/>
          </w:pPr>
          <w:r w:rsidRPr="00CB0055">
            <w:t>Contact</w:t>
          </w:r>
        </w:p>
      </w:docPartBody>
    </w:docPart>
    <w:docPart>
      <w:docPartPr>
        <w:name w:val="AD0D1B808C7441C1AB12C560A5131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3A4E1-AA81-4C1E-9DAA-A81EBE67241C}"/>
      </w:docPartPr>
      <w:docPartBody>
        <w:p w:rsidR="00336107" w:rsidRDefault="00FF7F60">
          <w:pPr>
            <w:pStyle w:val="AD0D1B808C7441C1AB12C560A513103A"/>
          </w:pPr>
          <w:r w:rsidRPr="004D3011">
            <w:t>PHONE:</w:t>
          </w:r>
        </w:p>
      </w:docPartBody>
    </w:docPart>
    <w:docPart>
      <w:docPartPr>
        <w:name w:val="E88CE7456822414DB1C9EC44BD295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A4745-6D97-4691-91A3-A142435C3A58}"/>
      </w:docPartPr>
      <w:docPartBody>
        <w:p w:rsidR="00336107" w:rsidRDefault="00FF7F60">
          <w:pPr>
            <w:pStyle w:val="E88CE7456822414DB1C9EC44BD295899"/>
          </w:pPr>
          <w:r w:rsidRPr="004D3011">
            <w:t>EMAIL:</w:t>
          </w:r>
        </w:p>
      </w:docPartBody>
    </w:docPart>
    <w:docPart>
      <w:docPartPr>
        <w:name w:val="2AAA4D8634BF43759685467075CB2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C88C2-D608-40C5-814E-73926231C1C9}"/>
      </w:docPartPr>
      <w:docPartBody>
        <w:p w:rsidR="00336107" w:rsidRDefault="00FF7F60">
          <w:pPr>
            <w:pStyle w:val="2AAA4D8634BF43759685467075CB2105"/>
          </w:pPr>
          <w:r w:rsidRPr="00036450">
            <w:t>EDUCATION</w:t>
          </w:r>
        </w:p>
      </w:docPartBody>
    </w:docPart>
    <w:docPart>
      <w:docPartPr>
        <w:name w:val="A88980265C68459C84D78F1BEF21C8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DEC0D-BF6B-476E-97D3-0472E26B219B}"/>
      </w:docPartPr>
      <w:docPartBody>
        <w:p w:rsidR="00336107" w:rsidRDefault="00FF7F60">
          <w:pPr>
            <w:pStyle w:val="A88980265C68459C84D78F1BEF21C884"/>
          </w:pPr>
          <w:r w:rsidRPr="00036450">
            <w:t>WORK EXPERIENCE</w:t>
          </w:r>
        </w:p>
      </w:docPartBody>
    </w:docPart>
    <w:docPart>
      <w:docPartPr>
        <w:name w:val="39A92F7473D744C084044702E55C3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FA8B72-8C33-4DD7-BF4C-7495816873AF}"/>
      </w:docPartPr>
      <w:docPartBody>
        <w:p w:rsidR="00336107" w:rsidRDefault="00FF7F60">
          <w:pPr>
            <w:pStyle w:val="39A92F7473D744C084044702E55C31C7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6A"/>
    <w:rsid w:val="00336107"/>
    <w:rsid w:val="00BE586A"/>
    <w:rsid w:val="00FF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323781C11F94F738929144A7795976B">
    <w:name w:val="C323781C11F94F738929144A7795976B"/>
  </w:style>
  <w:style w:type="paragraph" w:customStyle="1" w:styleId="673DE5074C0547C18943AEE5EC2C7113">
    <w:name w:val="673DE5074C0547C18943AEE5EC2C7113"/>
  </w:style>
  <w:style w:type="paragraph" w:customStyle="1" w:styleId="49BD0D16E4DD4783B8215072AA8232DE">
    <w:name w:val="49BD0D16E4DD4783B8215072AA8232DE"/>
  </w:style>
  <w:style w:type="paragraph" w:customStyle="1" w:styleId="B3744E7079334CAE9DBB15118EA0A491">
    <w:name w:val="B3744E7079334CAE9DBB15118EA0A491"/>
  </w:style>
  <w:style w:type="paragraph" w:customStyle="1" w:styleId="367E72923F2349ABBDE2B0C82086A4DC">
    <w:name w:val="367E72923F2349ABBDE2B0C82086A4DC"/>
  </w:style>
  <w:style w:type="paragraph" w:customStyle="1" w:styleId="AD0D1B808C7441C1AB12C560A513103A">
    <w:name w:val="AD0D1B808C7441C1AB12C560A513103A"/>
  </w:style>
  <w:style w:type="paragraph" w:customStyle="1" w:styleId="AD5FD3871DE247B3BC1D13253CA6E951">
    <w:name w:val="AD5FD3871DE247B3BC1D13253CA6E951"/>
  </w:style>
  <w:style w:type="paragraph" w:customStyle="1" w:styleId="E29D2486810D448AA3396C044D4235C6">
    <w:name w:val="E29D2486810D448AA3396C044D4235C6"/>
  </w:style>
  <w:style w:type="paragraph" w:customStyle="1" w:styleId="5122BF45846B4851A40B48EAA79663F7">
    <w:name w:val="5122BF45846B4851A40B48EAA79663F7"/>
  </w:style>
  <w:style w:type="paragraph" w:customStyle="1" w:styleId="E88CE7456822414DB1C9EC44BD295899">
    <w:name w:val="E88CE7456822414DB1C9EC44BD295899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2307F60C94C141ABAD11C905A9DC9851">
    <w:name w:val="2307F60C94C141ABAD11C905A9DC9851"/>
  </w:style>
  <w:style w:type="paragraph" w:customStyle="1" w:styleId="3EFDCEEF3DA8403B97BDFAA22DF58166">
    <w:name w:val="3EFDCEEF3DA8403B97BDFAA22DF58166"/>
  </w:style>
  <w:style w:type="paragraph" w:customStyle="1" w:styleId="B723A261D08C47CCB48BF635B7788D3F">
    <w:name w:val="B723A261D08C47CCB48BF635B7788D3F"/>
  </w:style>
  <w:style w:type="paragraph" w:customStyle="1" w:styleId="E62E088597D04E8184B0CF1244F7D68C">
    <w:name w:val="E62E088597D04E8184B0CF1244F7D68C"/>
  </w:style>
  <w:style w:type="paragraph" w:customStyle="1" w:styleId="2F353E8C57C345F4800755C079083D71">
    <w:name w:val="2F353E8C57C345F4800755C079083D71"/>
  </w:style>
  <w:style w:type="paragraph" w:customStyle="1" w:styleId="5BC76B03AFB646D6A0758644BE056097">
    <w:name w:val="5BC76B03AFB646D6A0758644BE056097"/>
  </w:style>
  <w:style w:type="paragraph" w:customStyle="1" w:styleId="2AAA4D8634BF43759685467075CB2105">
    <w:name w:val="2AAA4D8634BF43759685467075CB2105"/>
  </w:style>
  <w:style w:type="paragraph" w:customStyle="1" w:styleId="50C7EEAA66EA42139D974C8E6ADCDFE4">
    <w:name w:val="50C7EEAA66EA42139D974C8E6ADCDFE4"/>
  </w:style>
  <w:style w:type="paragraph" w:customStyle="1" w:styleId="E9D5A07EBE6146F4A423006F4E8A084B">
    <w:name w:val="E9D5A07EBE6146F4A423006F4E8A084B"/>
  </w:style>
  <w:style w:type="paragraph" w:customStyle="1" w:styleId="0CE5CA78544446578BF255C556B6773A">
    <w:name w:val="0CE5CA78544446578BF255C556B6773A"/>
  </w:style>
  <w:style w:type="paragraph" w:customStyle="1" w:styleId="CCE9E54A46A84FBEB98BBE187B496423">
    <w:name w:val="CCE9E54A46A84FBEB98BBE187B496423"/>
  </w:style>
  <w:style w:type="paragraph" w:customStyle="1" w:styleId="C0D02A8616F34FE08B5A54D0EA7C40ED">
    <w:name w:val="C0D02A8616F34FE08B5A54D0EA7C40ED"/>
  </w:style>
  <w:style w:type="paragraph" w:customStyle="1" w:styleId="CFC34D3171224CEBA305DCF34C09A94E">
    <w:name w:val="CFC34D3171224CEBA305DCF34C09A94E"/>
  </w:style>
  <w:style w:type="paragraph" w:customStyle="1" w:styleId="47051ABA2F5C49DCB745CB7860942C70">
    <w:name w:val="47051ABA2F5C49DCB745CB7860942C70"/>
  </w:style>
  <w:style w:type="paragraph" w:customStyle="1" w:styleId="A88980265C68459C84D78F1BEF21C884">
    <w:name w:val="A88980265C68459C84D78F1BEF21C884"/>
  </w:style>
  <w:style w:type="paragraph" w:customStyle="1" w:styleId="25EE5EFE8C1B453B96DF7F27BAE9FB6B">
    <w:name w:val="25EE5EFE8C1B453B96DF7F27BAE9FB6B"/>
  </w:style>
  <w:style w:type="paragraph" w:customStyle="1" w:styleId="125D4FF21EE7474799EC4C828EB5113A">
    <w:name w:val="125D4FF21EE7474799EC4C828EB5113A"/>
  </w:style>
  <w:style w:type="paragraph" w:customStyle="1" w:styleId="3F48190658C948F7ADAC337D27343628">
    <w:name w:val="3F48190658C948F7ADAC337D27343628"/>
  </w:style>
  <w:style w:type="paragraph" w:customStyle="1" w:styleId="F2886F77381E4DCE9C4A2D5BAA6CE126">
    <w:name w:val="F2886F77381E4DCE9C4A2D5BAA6CE126"/>
  </w:style>
  <w:style w:type="paragraph" w:customStyle="1" w:styleId="64C89B693A224A9EBED72E1181AE9191">
    <w:name w:val="64C89B693A224A9EBED72E1181AE9191"/>
  </w:style>
  <w:style w:type="paragraph" w:customStyle="1" w:styleId="3591DFA69C344959BA37281DCEE95EDB">
    <w:name w:val="3591DFA69C344959BA37281DCEE95EDB"/>
  </w:style>
  <w:style w:type="paragraph" w:customStyle="1" w:styleId="69C5DC5EB1CD43B3BE508D5263522441">
    <w:name w:val="69C5DC5EB1CD43B3BE508D5263522441"/>
  </w:style>
  <w:style w:type="paragraph" w:customStyle="1" w:styleId="F849C79147F1467A9A335A2F8C9F1003">
    <w:name w:val="F849C79147F1467A9A335A2F8C9F1003"/>
  </w:style>
  <w:style w:type="paragraph" w:customStyle="1" w:styleId="24EE8A78B5B845578EFEAE67F6DB1E94">
    <w:name w:val="24EE8A78B5B845578EFEAE67F6DB1E94"/>
  </w:style>
  <w:style w:type="paragraph" w:customStyle="1" w:styleId="894EE062ECEB4C20958175349DBC448F">
    <w:name w:val="894EE062ECEB4C20958175349DBC448F"/>
  </w:style>
  <w:style w:type="paragraph" w:customStyle="1" w:styleId="5DE6149182344C83A59CB420CC941ADD">
    <w:name w:val="5DE6149182344C83A59CB420CC941ADD"/>
  </w:style>
  <w:style w:type="paragraph" w:customStyle="1" w:styleId="53E29C5B40024D27B66C7C16090B202C">
    <w:name w:val="53E29C5B40024D27B66C7C16090B202C"/>
  </w:style>
  <w:style w:type="paragraph" w:customStyle="1" w:styleId="FD0A93B7A77946029F1778A07C200D0A">
    <w:name w:val="FD0A93B7A77946029F1778A07C200D0A"/>
  </w:style>
  <w:style w:type="paragraph" w:customStyle="1" w:styleId="4560F59D38B34E1FA99F9EA6870F5E99">
    <w:name w:val="4560F59D38B34E1FA99F9EA6870F5E99"/>
  </w:style>
  <w:style w:type="paragraph" w:customStyle="1" w:styleId="C556F2EBBFC647D995F34EC96FF7B968">
    <w:name w:val="C556F2EBBFC647D995F34EC96FF7B968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9A92F7473D744C084044702E55C31C7">
    <w:name w:val="39A92F7473D744C084044702E55C31C7"/>
  </w:style>
  <w:style w:type="paragraph" w:customStyle="1" w:styleId="19E6AFCA43624ABA87B9D77E4DA1CB64">
    <w:name w:val="19E6AFCA43624ABA87B9D77E4DA1CB64"/>
    <w:rsid w:val="00BE586A"/>
  </w:style>
  <w:style w:type="paragraph" w:customStyle="1" w:styleId="CAC5F368BE0040279300ACA94701EBF8">
    <w:name w:val="CAC5F368BE0040279300ACA94701EBF8"/>
    <w:rsid w:val="00BE58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16c05727-aa75-4e4a-9b5f-8a80a1165891"/>
    <ds:schemaRef ds:uri="71af3243-3dd4-4a8d-8c0d-dd76da1f02a5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</Template>
  <TotalTime>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2019-07-17T17:28:00Z</dcterms:created>
  <dcterms:modified xsi:type="dcterms:W3CDTF">2019-07-17T17:28:00Z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